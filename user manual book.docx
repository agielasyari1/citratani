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F3642C" w:themeColor="text2"/>
          <w:spacing w:val="5"/>
          <w:kern w:val="28"/>
          <w:sz w:val="96"/>
          <w:szCs w:val="56"/>
          <w14:ligatures w14:val="standardContextual"/>
          <w14:cntxtAlts/>
        </w:rPr>
      </w:sdtEndPr>
      <w:sdtContent>
        <w:p w14:paraId="4D341E7C" w14:textId="77777777" w:rsidR="00172D10" w:rsidRDefault="001C62C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1C22DB02" wp14:editId="695C80FA">
                    <wp:simplePos x="0" y="0"/>
                    <wp:positionH relativeFrom="column">
                      <wp:posOffset>3434938</wp:posOffset>
                    </wp:positionH>
                    <wp:positionV relativeFrom="paragraph">
                      <wp:posOffset>-2814452</wp:posOffset>
                    </wp:positionV>
                    <wp:extent cx="4363142" cy="4778829"/>
                    <wp:effectExtent l="0" t="0" r="0" b="3175"/>
                    <wp:wrapNone/>
                    <wp:docPr id="27" name="Group 27" descr="Hexagonal shapes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363142" cy="4778829"/>
                              <a:chOff x="0" y="0"/>
                              <a:chExt cx="4363142" cy="4778829"/>
                            </a:xfrm>
                          </wpg:grpSpPr>
                          <pic:pic xmlns:pic="http://schemas.openxmlformats.org/drawingml/2006/picture">
                            <pic:nvPicPr>
                              <pic:cNvPr id="13" name="Graphic 13" descr="hexago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1272" y="0"/>
                                <a:ext cx="3531870" cy="408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Graphic 14" descr="hexagon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20633" y="108065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Graphic 15" descr="hexagon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3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256312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hexagon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5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80062" y="2873829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48B2FF5" id="Group 27" o:spid="_x0000_s1026" alt="Hexagonal shapes" style="position:absolute;margin-left:270.45pt;margin-top:-221.6pt;width:343.55pt;height:376.3pt;z-index:251658240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ETSaQMAAGQPAAAOAAAAZHJzL2Uyb0RvYy54bWzsV11v5CYUfa/U/4D8&#10;PjFge+xYmazSSTattGqj7vYHEAbbaG2DgPmIqv3vvYA9yc6stNWqL1HzMB7AcH3uufdw4erdYejR&#10;Thgr1bhKyAVOkBi52sixXSV/fXq/qBJkHRs3rFejWCVPwibvrn/+6Wqva0FVp/qNMAiMjLbe61XS&#10;OafrNLW8EwOzF0qLEV42ygzMQde06cawPVgf+pRivEz3ymy0UVxYC6O38WVyHew3jeDuj6axwqF+&#10;lQA2F54mPB/9M72+YnVrmO4kn2CwH0AxMDnCR4+mbpljaGvkmalBcqOsatwFV0OqmkZyEXwAbwg+&#10;8ebeqK0OvrT1vtVHmoDaE55+2Cz/ffdgkNysElomaGQDxCh8Fvn+RlgOZP0qDqxVI+uR7ZiGCAJr&#10;e93WsPje6I/6wUwDbex5Ig6NGfw/uIgOge+nI9/i4BCHwTxbZiSnCeLwLi/LqqKXMSK8g7CdrePd&#10;3XdWpvOHU4/vCEdLXsNvIhBaZwR+P9FgldsakUxGhn9lY2Dm81YvINaaOfkoe+meQt5CVD2ocfcg&#10;+YOJnedYkOw5FjE1/cgUjS5GAxFPlTfi10UrzHv5QfHPFo1q3bGxFTdWgwhAmn52+vX00P0KwmMv&#10;9XvZ9z5yvj05CzlwknDf4Csm863i20GMLqrTiB78VqPtpLYJMrUYHgUkm/ltQ4JeIBU+WOc/55Mi&#10;KOZvWt1gfEl/WawLvF7kuLxb3Fzm5aLEd2WO84qsyfqLX03yemsF+Mv6Wy0nrDB6hvab8pg2kii8&#10;IGC0Y2Gb8EwFQPN/gAhDnhKP1TojHO98swG2/gSG45rji0DtM5uedws68StOlFFlhJaggXN5ZEVG&#10;qhJ2rSAPXFUkCxvWMckh3Ma6e6EG5BtAKwAJtLIdQI6Q5ilT9COKAA9AxQSCxuuRRn4mDRg5kQZ9&#10;3dKgb9IIm39G8TKDjQ+kQXCFl0URq8NcP2hZkrIsokBgclZAJ2b9LLI5+/9HAgE+5jo+1Q4YORFI&#10;/roFkr0J5MXpiNICzlFhz4tl1J+tSFFlGAQTigepMrokb8WDLM+0ASMn2shetzagGnK4cTk4yGsj&#10;x3geeDtmUVrBdTGes2hVZserxlxMyDIvKzoL5hIXGP/3ggnXErjKhYPldO30d8WXfWi/vBxf/wMA&#10;AP//AwBQSwMECgAAAAAAAAAhALGQUtaZMAAAmTAAABQAAABkcnMvbWVkaWEvaW1hZ2UxLnBuZ4lQ&#10;TkcNChoKAAAADUlIRFIAAALgAAADVAgGAAABhfWoSAAAAAFzUkdCAK7OHOkAAAAEZ0FNQQAAsY8L&#10;/GEFAAAACXBIWXMAAA7DAAAOwwHHb6hkAAAwLklEQVR4Xu3d3VUbydqwYYcwxwaWJwQnYOEQfAbS&#10;yRACITgDh+AQHIJDcAg7hAnh+9RN8Q7GBein++l6qq97retg77FBahVFudTdeie92fXV7v89Kv+X&#10;5ujpgX6u/BFN0eZy+2/tID+3udx9K39Fp3T94Z+/agf2LeWv65hqB/JY5UvptWoH7lzlS+tpm6vt&#10;r9rBmtBd+VaqHJzZlG+5zmoHJEp5COuodgCWUh5Snw3r5NqTXlp5eH1Ve6KtKQ81d7Un1rry0HNV&#10;eyKZDMvU8lTa7vri5nPtCWRVnlab1R5wL8pTbKPaA+xVecrLdOi2aW/Ct4FP3TbtTTkc81b7xmtX&#10;Ds201b4RvyuH6rwCtk378n73sRy646t+QQ5SDuFh1b4ApymHtF7tLzCNcogfanXbtDfjwa79B+bj&#10;gAdzwIM54MEc8GAOeDAHPJgDHswBD+aAB3PAgzngwRzwYA54MAc8mAMezAEP5oAHc8CDOeDBHPBg&#10;DngwBzyYAx7MAQ/mgAdzwIM54MEc8GAOeDAHPJgDHswBD+aAB3PAgzngwRzwYA54MAc8mAMezAEP&#10;5oAHc8CDOeDBHPBgDngwBzyYAx7MAQ/mgAdzwIM54MEc8GBuNBZsPOCP1f4A0yiH+M9qf5hz3N6X&#10;Q/t69b/MMcqhPK7aF+J15dCd3nCL5toX5nflcE1X7ZswfubPz3KI5qn2TdeqHJKYag9gLcohiO/T&#10;xfZr7QF168M/f5WnvmzVB9eZ8lTbqvZAsytPre1qDzyb8lTytLnc/a/2RNp34D/HW63+pNpUHnIf&#10;1Z5gK8pD7K/WPjivPKz+qz35SLP/c7zVagdjbuVbr7vagZla+VZ6bFiO1Q7U2Vr553irVQ/aCYaP&#10;EC5fUodUO4iHKl9Cp1Q7oC8pf0Xn9uYn117cfC5/VFNWO9jlP2nOHGj12dOpZJjXy/+tqbv+cPP3&#10;04P9VPkjmqraQa4pf1ynVjuohyh/XYc2/JO8diCPk/xtsqjqB+905cvqebWDNaXybVQ7OHMq33Z9&#10;7efp77UDEmK/xCwPYx1VD8ICysPpt9qTbkF5eP1Ue5ItKg83b8Mede2Jtaw89HzVnkwm5Wm0X+3B&#10;Z1aeVnvVHmwvNle7H+VpLl9r5wrOqTzl5ao9qDUoTz+u2oNYo3I45ivvFQ2zuiuHZ9oq34gnymE6&#10;v9oX52XlsB1f7YtxuHIY324/T3+rfQFO8NY2cPUvcbZyeP+r9oeYnoO9AAc8mAMezAEP5oAHc8CD&#10;OeDBHPBgDngwBzyYAx7MAQ/mgAdzwIM54MEc8GAOeDAHPJgDHswBD+aAB3PAgzngwRzwYA54MAc8&#10;mAMezAEP5oAHc8CDOeDBHPBgDngwBzyYAx7MAQ/mgAdzwIM54MEc8GAOeDAHPJgDHswBD+aAB3PA&#10;gzngwRzwYA54MAc8mAMezAEP5oAHcz/ZSJfbL+Od3Yaqf4DJlMP8Z7U/zOnKYX272l/mcOUwHlft&#10;C/G6zdX2Zzl8p1f7wvypHK7pqn0TZjjQT9t/g7vn33CtyiGJqfYA1mL4COFyGOKrPaCelae9fLUH&#10;15PyNNtq0U+Bncv73cfy9Nqt+sATKk8nT7UnkUF5+HmrPakWlYfbR7Un2I7b+/Iw+6v+hJdTHlb/&#10;1Z58pPIw1tWw5KodjDmVb73uagdmaov+c7zVagdqCuXL66VqB+0U5cvpkM7aJnjrU/70ctUD+ory&#10;13RutYP7VPljmjoHeoEeDnbH/xzXNPnJVFdtrnY/ng7qF1nFKkvVAXyk8qWk5dtc7r7VBulUyreR&#10;4qoNxCjlIUjTtR9YTZ4sXB6edHy1AdWyzdX2V3no0p9dX9x8rg2crMrT0pqrDYwemd1X0vWHf/6q&#10;DYC1KYdDPTScSVh7kXkwbHOWQ6UMmaXPUw6jWsqto2ZzVw6xoqu8GMysHHrN0bATUDvoLOTpTQB1&#10;WtUDS5PKS6bXmvvEJYI4/fe/qgeIrpSXeh2ZpdetDIO+qj1RGJQhkqveTlwiRhk+bVZ7wHCqxU8Q&#10;M0sTqQy7eat9Y4g23IerDMnzcuISGZThelhOLyWzP07/NUvTM+tqumaA0zUDnK4Z4HTNAKdrBjhd&#10;M8DpmgFO1wxwumaA0zUDnK4Z4HTNAKdrBjhdM8DpmgFO1wxwumaA0zUDnK4Z4HTNAKdrBjhdM8Dp&#10;mgFO1wxwumaA0zUDnK4Z4HTNAKdrBjhdM8DpmgFO1wxwumaA0zUDnK4Z4HTNAKdrBjhdM8DpmgFO&#10;1wxwumaA0zUDnK4Z4HTNAKdrBjhdM8DpmgFO1wxwumaA0zUDnK4Z4HTNAKdr755W+wOQzeZq+6sM&#10;6Ze7vrq9r/1laNKHf/4qQ/e0ql8UFrK53P5bhub07b/499o3hVl9uPm7DMHYqg8GJlCGWDsNC/za&#10;A4WDvN99LEMpR9UnAU+UoZK/zeXuf7UnyNrc3pch0Xf1J0+Pyku+3moHhbyGnbby0up5w3ZQ7aDR&#10;tvLy6dhqB5Plba62P8tLpKm6vrj5XDvYxCgvg6KqvQhMZ9a3xHVcThCbyLknLimm6ovHH8zSHeQE&#10;sWeyvSWu46q+6J0rT11rq9tTCC63X8pTlP6rOliSKE9BOqzaIGrLSk5cUkz1QRarPBRp3mqDbw7e&#10;EtfiDdtutcF5qvJlpTarDdrXHHQvD6nFXjyFwFvikpSg3+424G1y9dJr56+XPyLlrDaoa8ofl3JU&#10;G8RvcZGumm9zuftWG7xHWer+e9JLDdt91cF6hvKlpWWrDc4plW8jxTZc5lUbkHMYlj7l20rzNsk6&#10;+0TlIUjTN8c6+1TlIUnTVBtkS3MlvM4uybWad+XhSoeV8fZw5aFLr1cbPJmUpyH9Xm2wZOXiCf1f&#10;w/WOtUHSBaflrrepr6FsWXnKWku1QbAG5emr12ov+to4LbfDlnx7vVlOy81fS2+vt6ocKmWr9mLy&#10;snLY1HqRp7H2xmm5DefzeaZTDqlayDp7PuUQa6lqLwrTclruAv12lyiiOC137nzK8fLKS6Gpqx1s&#10;llNeFp1b7eDSBqflntHmavejdlBpkLf9D29Np7H2pryEeqnaQSOf8nLqMW+v98fb/vucxtq/8lKv&#10;K2+vr0956fuv9uRZjzIM+ss6m0efLrZfy7DI3/4J3T1/gjAoQyRvtScFz5Xhkqfak4DXpDgt12ms&#10;TKC903KdxsrUytBavtqDg6mUYRZf7cHAHEJPy3UaK4uZ87Tc4YtXvykEK0NyumrfBJZWhufpeXud&#10;1p10Wq7TWMmmDN3Xcxor2ZWh/Ge1PwxZlWFtnU3Pbu/N3HTNAKdrBjhdM8DpmgFO1wxwumaA0zUD&#10;nK4Z4HTNAKdrBjhdM8DpmgFO1wxwumaA0zUDnK4Z4HTNAKdrBjhdM8DpmgFO1wxwumaA0zUDnK4Z&#10;4HTNAKdrBjhdM8DpmgFO1wxwumaA0zUDnK4Z4HTNAKdrBjhdM8DpmgFO1wxwumaA0zUDnK4Z4HTN&#10;AKdrBjhdM8DpmgFO1wxwumaA0zUDnK4Z4HTNAKdrBjhdM8DpmgFO1wxwumaA0zUDnK4Z4HTNAKdr&#10;BjhdM8DpmgFO1wxwumaA0zUDnK4Z4HTNAKdrBjhdM8DpmgFO1wxwumaA0zUDnK4Z4HTNAKdrBjhd&#10;M8DpmgFO1wxwumaA0zUDnK4Z4HTNAKdrBjhdM8DpmgFO1wxwumaA0zUDnK4Z4HTNAKdrBjhdM8Dp&#10;mgFO1wxwumaA0zUDnK4Z4HTNAKdrBjhdM8DpmgFO1wxwumaA0zUDnK4Z4HTNAKdr74Zq/wGyGwf3&#10;Y9eX2y+1PwTZlCFdb3O5+1/tL0H7bu/LMH67+heA9mwut/+WYXt8tS8IrSjD9LyGqb/2xWExH/75&#10;qwzP6ap+Iwj06WL7tQzH+ap9Y5jTWevsUxp+RdQeCEytDLll2v9kfa89KDjb+93HMsyWr/oA4QSb&#10;q+3PMqzaq/aA4VBlGLXd8Kul9uDhJWXo5Mrb/rzpcvulDJe8VZ8Yqxa+7RdR7YmyPmU49Jm3/Vds&#10;jrfXW616AOjUEaex9lb9gNCDLtfZp1Y7QORVXlY9zdv+Hfhw83d5OfVS1QNH05p+e73VageS9pSX&#10;S6fkbf92lZdIU+Rt/4b08PZ6q1UPOCH26+xf5WXQ3NVeAOZTDrsi87Z/gDW9vd5q1ReGM6347fVW&#10;q79QHMPb6wmqvXC8rRw+ZWhzuftWexGpsM7OW/UFZbS52v0oh0nZq73Aa1YOi3rK2/4G9ioa3pGr&#10;vfhda+kuUYqpOhA64zRWdTvQy9OTxkF+93yAZFWekvRnuU/L9fa6Dqw+gNrk7XWdXG1AtaQ8TOn0&#10;mjwt19vrmrrqQAs23FqjPBxpnmoDL0L59tL8DTe4qQ3COZRvKcU36924vL2uVqoO0BN5e13NVhuw&#10;xyhfRmq364ubz7XB+5ryV6U8Hfa2v7fXlbzawPb2urrrcXCX/ylJpzWcyjD8lnz4bbn7Vv5vSVKL&#10;HXornPLHJUlL9XSVfapPF9uv5ctJkuZsP+nOemV4+TaSpCla8C4Hd+UhSJIO6ZQTMec2/BIpD0+S&#10;9LSE9/q1Ope0zlpcZZ/KRz9L6r7VfKKG23xIyp7P+rI6l5So4SNlaxMZxYebv8uhkqRlGy6mqU5U&#10;vMkN3iWFd+gl6xzJ6lzS1E1xyTrHcQMuSSdnld2W8rJI0p9ZZedhdS7p3XAnvtoEQS7l5ZTUc1bZ&#10;a+AzzKRuur7cfqn/oNO74Zd1GQaSsjTcOa/2A83quQGX1Fo93RiKGC7xlxZsNTeGIorVuTRXVtlE&#10;sTqXJsiNoWiCS/ylt3P7VVq3X53/LMNVkkvWSc3qXGvKxTT0aj+u3R5X/WWVzSrtFyvlR0DKk1U2&#10;/M4NuNR0VtlwuPJjIy2TVTZMw+pcIe0H293zwQdMq/y4See3Xx24MRQsxyX+OjyXrEOb3B5X1dwY&#10;ClKyOl9jVtnQFzfg6jyrbFiR97uP5UdfGbPKBgZW50ly+1XgTW7A1UZuvwqcY1j0lelEEblkHZiN&#10;1fm0uWQdWIJL/E/MKhtoTZme9DyrbCCT1a/OrbKBXpRprd+ssoF1uL0v017u9k/G7VeBVSvTYY42&#10;br8K8JK2bsDlknWA4w2L3TKNxubGUACTm2d1bpUNEOfsG3BZZQM04q3b47oxFED7flud1/4AAO0z&#10;gQMkZQIHSMoEDpCUCRwgKRM4QFImcICkTOAASZnAAZIygQMkZQIHSMoEDpCUCRwgKRM4QFImcICk&#10;TOAASZnAAZIygQMkZQIHSMoEDpCUCRwgKRM4QFImcICkTOAASZnAAZIygQMkZQIHSMoEDpCUCRwg&#10;KRM4QFImcICkTOAASZnAAZIygQMkZQIHSMoEDpCUCRwgKRM4QFImcICkTOAASZnAAZIygQMkZQIH&#10;SMoEDpCUCRwgKRM4QFImcICkTOAASZnAAZIygQMkZQIHSMoEDpCUCRwgKRM4QFImcICkTOAASZnA&#10;AZIygQMkZQIHSMoEDpCUCRwgKRM4QFImcICkTOAASZnAAZIygQMkZQIHSMoEDpCUCRwgKRM4QFIm&#10;cICkTOAASZnAAZIygQMkZQIHSMoEDpCUCRwgKRM4QFImcICkTOAASZnAAZIygQMkZQIHSMoEDpCU&#10;CRwgKRM4QFImcICkTOAASZnAAZIygQMkZQIHSMoEDpCUCRwgKRM4QFImcICkTOAASZnAAZIygQMk&#10;ZQIHSMoEDpCUCRwgKRM4QFImcICkTOAASZnAAZIygQMktZ/Ab+9r/wGAdm0ut/++e17tDwKwvP2k&#10;/b1M1W83/OHaFwEgyIebv8uUfHrXH/75q/rFAZjM5mr7s0y782V1DjCR97uPZWqNb/jm1QcFwB9C&#10;Vtmntn9wv2oPGmC1Lm4+lykyT1bnwBoNC9kyDfbT5nL3v9qTBejAXZnq+m94ss+ePEAaw8U0wxl6&#10;ZUpbd7UDBNCW2/syZemlXOIPtMAqe4JqBxZgHlbZs7W53H2rH3SA41llL5RL/IFTbK52P8o0olZy&#10;iT/woiluDKWYXEQE69b0Jes6ruGfTLUXGejIkjeGUkxW59AHq2y5xB8yudx+KT+60u8Ng6M6aIBF&#10;DAus8uMpHZfVOSzBxTSaOJf4wzxcTKPwagMROJRVthrJ6hxeZ5WtNNUGMKzNcO+i8iMh5cwl/qyK&#10;S9bVa27ARW9cTKPVZnVOSi5Zl37PJf60yipbOrL9D82v2g8ThLDKlqbJ6py5DQuGMtwkzZlL/JnI&#10;XRlSkpZo+CF89kMJVS6mkRpv/CGt/PCyVi5Zl1LmEv/1scqWOq32A08PrLKlVfXpYvu1PhnQOqts&#10;Sb9Vmyhox3DVbnmpJOnlhsmiNokQzI2hJJ2Ti4jiuGRd0qxZnU/MJeuSlsjq/HhW2ZKazCX+L7jc&#10;fimHSJLab5i0qpPZCrgxlKSu6n917mIaSSuoh0v8XUwjSftqE2SbrLIl6cVaWp1bZUvSGdUm1jlt&#10;LnffyreWJE3VHBcRPayyXbIuSWENWxu1CfkQLqaRpIZ6c3XuknVJar9hsrbKliRJkiIaziJ53DYp&#10;/5ckqeWuL24+/7bnXbgviSQ12nA2yngqYGXyfsr53ZLUUJur3Y/aZP0q53xL0nJNcbl9+VKSpIim&#10;/gQgpxpK0sw97HPPej/xu/KtJElTNcf9T15kf1ySzu+l0wLnNpzRUh6CJOmYDj0tcG7Dyr88JEnS&#10;Ww0X3dQm04XZH5ekl3p6+XuzfDKPJP3XUvvcp3JZvqTV18o+96lcli9plTW6z32ay+2X8rQkqd9S&#10;7HOfqDxFSeqrbPvcp7I/Lqmbsu9zn8r+uKTUnXSb1964LF9SpvYT190fE9nKlUMjSW029W1eezP8&#10;i6QcKklqp5lv89obl+VLWr6eTwucnf1xSUu0ltMC5+a2tZLCWutpgXNz2qGkWevq8vd22R+XNF32&#10;ueOVQy9Jp2Wfe1kuy5d0dPa522J/XNJB2edu2Pvdx/IySdJ/2efOo7xkktaefe6c7I9LK84+dx8+&#10;XWy/lpdU0hpym9cOuSxf6rv9D7rbvHauvNSSesltXtfFbWulTtq4zeuauSxfypjTAvk/9selHDkt&#10;kBq3rZUazmmBHMJl+VJjufydE9gfl5bMPjfnKkNJUlT2uZmSy/KlgOxzMyf749JM2ecmjNvWStNk&#10;n5ullCEo6djsc9MC++PSEdnnpk2392WISqrlNq80z2X50u/tfzDc5pVUytCV1tuwmqn9cEAGm8vt&#10;9zKUpXW1cZtX+uGyfK0jpwXSLfvj6jWnBbIGw78sy5CX8ue0QNbIZflKn8vfwf64kmWfG35XfjSk&#10;drPPDS9zWb6azD43HM7+uJrJPjecyG1rtVT2uWEa5UdKmr9h1VAbhMDp7I9r1uxzQwS3rdXEuc0r&#10;BHNZvs5tP5Dc5hUWMvyLt/woSoc3bJfUBhQQz21rdXDDzXhqgwhYnMvyVc9pgZCE/XE95vJ3yMdp&#10;hyvPaYGQn8vyV5jL36E79sd7zz439K38qKun7HPDetgf7yT73LBe9scTt/8t/LP2ogIr47a1efp0&#10;sf1afRGBVStThFrMbV6Bt9gfbyz73MDx3LZ28Yab3NRfHIADuCw/vuvL7ZfqiwFwpOFf8GVq0ZzZ&#10;LgHmMvyLvkw1mjq3eQWCuCx/qlz+DizC/vjpufwdWJrTDo/MPjfQGpflH5DbvAKNsz/+PPvcQCZl&#10;6lp39rmBrFa7P26fG+jFqvbHN1e7H7WDAJBaz6cdDjePqT5pgI6UKa+P3OYVWJvhA2XKFJizh31u&#10;l78Dq5bvtEOnBQI8kWF/3GmBAHXN3rbWaYEAh2nqtrUufwc4yXL74/a5ASbw4Z+/yrQ6f/a5AaY1&#10;+2X59rkB5jXLZfn2uQECXW6/lOn39OxzAyynTMXHZZ8boA0H74/b5wZo06v7427zCpDA08vy9//H&#10;3R9/AICmPU7g1f8IQNtM4ABJmcABkjKBAyRlAgdIygQOkJQJHCApEzhAUiZwgKRM4ABJmcABkjKB&#10;AyRlAgdIygQOkJQJHCApEzhAUiZwgKRM4ABJmcABkjKBAyRlAgdIygQOkJQJHCApEzhAUiZwgKRM&#10;4ABJmcABkjKBAyRlAgdIygQOkJQJHCApEzhAUiZwgKRM4ABJmcABkjKBAyRlAgdIygQOkJQJHCAp&#10;EzhAUiZwgKRM4ABJmcABkjKBAyRlAgdIygQOkJQJHCApEzhAUiZwgKRM4ABJmcABkjKBAyRlAgdI&#10;ygQOkJQJHCApEzhAUiZwgKRM4ABJmcABkjKBAyRlAgdIygQOkJQJHCApEzhAUiZwgKRM4ABJmcAB&#10;kjKBAyRlAgdIygQOkJQJHCApEzhAUiZwgKRM4ABJmcABkjKBAyRlAgdIygQOkJQJHCApEzhAUiZw&#10;gKRM4ABJmcABkjKBAyRlAgdIygQOkJQJHCApEzhAUiZwgKRM4ABJmcABkjKBAyRlAgdIygQOkJQJ&#10;HCApEzhAUiZwgKRM4ABJmcABkjKBAyRlAgdIygQOkJQJHCApEzhAUiZwgKRM4ABJmcABkjKBAyRl&#10;AgdIygQOkJQJHCApEzhAUiZwgKRM4ABJmcABkjKBAyRlAgdIygQOkJQJHCApEzhAUiZwgKRM4ABJ&#10;mcABkjKBAyRlAgdIygQOkJQJHCApEzhAUiZwgKRM4ABJmcABkjKBAyRlAgdIygQOkJQJHCApEzhA&#10;UiZwgKRM4ABJmcABkjKBAyRlAgdIygQOkJQJHCApEzhAUiZwgKRM4ABJmcABkjKBAyRlAgdIygQO&#10;kJQJHCApEzhAUiZwgKRM4ABJmcABkjKBAyRlAgdIygQOkJQJHCApEzhAUiZwgKRM4ABJmcABkjKB&#10;AyRlAgdIygQOkJQJHCApEzhAUiZwgKRM4ABJmcABkjKBAyRlAgdIygQOkJQJHCApEzhAUiZwgKRM&#10;4ABJmcABkjKBAyRlAgdIygQOkJQJHCApEzhAUiZwgKRM4ABJmcABkjKBAyRlAgdIygQOkJQJHCAp&#10;EzhAUiZwgKRM4ABJmcABkjKBAyRlAgdIygQOkJQJHCApEzhAUiZwgKRM4ABJmcABkjKBAyRlAgdI&#10;ygQOkJQJHCApEzhAUiZwgKRM4ABJmcABkjKBAyRlAgdI6fb+3dD1+93H+h8AoCWbq+2vceJ+3uZy&#10;9632FwBY1uZy++/1h3/+KtP1y+0n8v/VvgAAC7jcfinT82ENM331CwEQYnO1+1Gm5NPaf5G7518U&#10;gPkM2yVlCp6m/Rf8XvtGAEzow83fZdqdvnEjvfZNAThDOS1w7px2CDCNzdX2Z5laYxt+Y9QeEACv&#10;O/i0wLkb3imtPUAAKt7vPpbps52qDxSAImif+9TsjwP8brF97lP7dLH9WnsiAGvRzD73qbksH1il&#10;Yy9/b7nqEwTozHDRY5n2+mr/5FyWD3Rp2G0oU13fuSwf6Mqcl7+3mv1xILfGTwucu+E3V/3AALQp&#10;3WmBc+eyfKB16U8LnDv740CTWrz8vdWqBxAg3Mr3uU/NZfnAUuxzT5T9cSCKfe6ZctohMKueLn9v&#10;teqBBzhRt5e/t9rwm7L2QgAcanO1/VWmFC2R0w6Bk6zx8vdWsz8OHMZpgU02vHNcf8GAtXNaYJKc&#10;dgg8clpg0uyPw8q5/D1/1RcW6Jh97q5yWT70zz5359kfh/7Y515Zwwn8tYEAJHNx87n8WGttVQcE&#10;0LxPF9uv5cdYa87+OOTh8ndVc9ohtMs+tw7KZfnQnLvy4ym9ncvyYXlOC9RZ7QfR3fNBBczLdokm&#10;zf44BHH5u+ZqXBnUBh1wJpe/KyCnHcJ07HNrkVyWD6ezz60mclk+HMk+t1qrOlCBJ+xzq+Hsj8Of&#10;7HMrVZvL3bfaQIY1sc+t1Lksn9W63H4pPwZS3lyWz5oMF72VoS/1035wuyyfbg3bJWWoS/02rFBq&#10;PwCQ1oebv8vwltaR/XHyc1qgVpzTDsnIaYHSk1yWTwZOC5ReaXO1+1H7wYHFufxdOqzqDxAswj63&#10;dHT2x1mSfW5pguyPE8k+tzRDTjtkdi5/l+at+oMHZ3D5uxTYsFKq/SDCMYYPIylDSlJ0LsvnZC5/&#10;l9rI/jiHc1qg1FzDiqr+AwtOC5RS5LRDnnJaoJQw++O4/F1KXvUHm87Z55a6yWX562CfW+o4++N9&#10;ss8trSinHXbE5e/SOqtOCKSw/yX8rbyMktba9cXN59oEQZtc/i7pj5x22LaHfW6Xv0t6JfvjLXJa&#10;oKQDG85oqE8kRHJaoKSTc9rhMpwWKGmy7I8Hcvm7pDmqTjhMxD63pJlzWf607HNLCs/++Hnsc0ta&#10;vOHCktoExSvsc0tqqepExTP2uSU1mv3xOpe/S0rTcKOl2kS2Nva5JaVt5Zfl35XDIEk5W9tl+Zur&#10;3Y/y1CWpj/aT293zya4ntkskdV+Xl+U7LVDSmhpXrLXJMBWnBUpaaVlPO3T5uySVslyWb59bkl5o&#10;WNnWJs4m2OeWpLerTqCLsc8tSUe19P64fW5JOrNPF9uvtQl2Lva5JWniQi7Lv9x+Kd9OkjR11Yn3&#10;TMPFReXLS5LmbD/pTnJZ/rCqL19SkhTZWZflf7j5u3wZSdJSHbc/7rRASWqqt047dFqgJDXe88vy&#10;nRYoScka98dd/i5JklppWJgMC5Th05+8GS9JkiTN0HCR8GsnW41v9fgcbUmSJOm0hvOm9gvub2Vh&#10;XV10v2Z8C9/uuCRJkvRy1xc3n+e45abdcUmSJGnfubvcpxq+p91xSZIkraJxl/tq+6u2MF5CeSx2&#10;xyVJktRHS+1yn2p4rOWhS5IkSTlqbZf7VHbHJUmS1GTZdrlPZXdckiRJi9XLLvepxufukwolSZI0&#10;V2vZ5T6V3XFJkiSd3cMu9+5HbcHJy8bdcbc5lCRJ0lsNu9zXV7f3drmndntfDrEkSZLW3nAes13u&#10;OJur7U+745IkSSvqYZd7d7eZ4SPfOYnbHEqSJPXWsOM6XCRYWfzRkM3l9rvdcUmSpKSNF1Da5U6r&#10;nIdvd1ySJKnV3Cawb3bHJUmSGmjtH4azVuWdDbvjkiRJc2eXm5rx/P792CjDRJIkSedkl5tjlLFi&#10;d1ySJOnQ7HIzpWEslaElSZKkx+xyE2EcY5fbL2XYSZIkrSe73LTA7rgkSeq6ssv9s7YQgqWNu+Pv&#10;dx/LcJUkScrXsMv96WL71S43GdkdlyRJKRp2EDdXux+1BQ1kNe6O+xAgSZLUQsMu936BcmeXm3W5&#10;vS8/ApIkSfNnlxv+M/4s2B2XJElTN9y6bfPw8d/VRQgwnDc+vhPkQ4AkSdLxPd4m8PkCAzjcfkH+&#10;3e64JEl6sfE2gXa5YRZ2xyVJkg/DgQWN7zDZHZckqf985Du0p/xM2h2XJKmH7HJDPsPPbPkRliRJ&#10;GbLLDf2wOy5JUoPZ5Yb1sDsuSdJC2eUGxjng/e5jmRYkSdKU2eUG3mJ3XJKkMyu73D9rv2gBXmN3&#10;XJKkAxp2ua+vbu/tcgNT+3Sx/VqmGkmS1t2wQ7W52v2o/cIEmMO4O+5DgCRJa+lhl3t3t/GR70A7&#10;3OZQktRX4y735fZ75ZceQFPGd+TsjkuSMjZeQGmXG0isXI9id1yS1GZuEwj0bnwnz+64JGnJ7HID&#10;a1XmPrvjkqR5s8sNUDfMjcMcWaZLSZJOz0e+AxynzJl2xyVJh2WXG2Baw5xaplhJkh6yyw0QY5xr&#10;L7dfyvQrSVpLdrkB2mB3XJI6zi43QNvGOfr97mOZtiVJ2bLLDZCb3XFJStDDLvfuR20iByCvcXfc&#10;hwBJ0vINu9zXV7f3drkB1ub2vvwqkCTN3XB+oF1uAB5trrY/7Y5L0oQ97HLv7jY+8h2Aw/gQIEk6&#10;tmEnY7j4pjKpAsDBNpfb73bHJemFxgso7XIDMJNyvZDdcUnrzW0CAViS3XFJq8iH4QDQovIOrN1x&#10;Sfmzyw1ARuN1SPvfYeXXmSS1nV1uAHpSfqfZHZfUTna5AViT4Xde+RUoSXHZ5QaAsju+/51Yfj1K&#10;0nTZ5QaAt9kdl3RWZZf7Z22CAQBeN+6Ov999LL9WJenPhl3uTxfbr3a5AWB6dscljQ3/Mt9c7X7U&#10;JgoAYB7j7rgPAZLW0bDLvf/Bv7PLDQAtub0vv6ol9dC4yz183G71Bx4AaMn4zrTdcSlf15fbL5uH&#10;j9Wt/nADAO0r71j7ECCpxR5vE/j8BxcA6Mf4jrbdcWm5xtsE2uUGgFWyOy4F5MNwAICXjO+E2x2X&#10;zs9HvgMAxyprB7vj0iHZ5QYApjasLcpSQ9KQXW4AIIrdca0yu9wAQCvsjqvb7HIDAK0b1yrvdx/L&#10;8kXKlV1uACA7u+NqvrLL/bM2gAEAMht3x93mUEs37HJfX93e2+UGANbm08X2a1kSSfM2nBe1udr9&#10;qA1EAIA1sjuuSXvY5d7dbXzkOwDAodzmUMc1/Atuc7n9XhlMAAAcYTxzwO64ao0XUNrlBgCYTblu&#10;zu74WnObQACAZY1nHNgd7zsfhgMA0KZyJoLd8ezZ5QYAyGlYww1rubKsU8vZ5QYA6EtZ29kdbyW7&#10;3AAA6zKs/cpSUFHZ5QYAYDCuCS+3X8oyUVNllxsAgEPYHT8ju9wAAJxjXEu+330sy0s9zy43AABz&#10;sju+72GXe/ejdoAAAGAu4+74Gj4EaNjlvr66vbfLDQBAW27vy5I1f8N5N3a5AQDIYnO1/Zlqd/xh&#10;l3t3t3n4ONHqkwIAgETa+xCg4V8Iw0ntlQcLAADd2Fxuvy+2Oz5eQGmXGwCAlSrXNc63O+42gQAA&#10;8LJJdsd9GA4AAByvnCny9u64XW4AAJjeeL3kfq1dlt3v3tnlBgCAGMPa+13tPwAAAPOwAAcAgEAW&#10;4AAAEMgCHAAAAlmAAwBAIAtwAAAIZAEOAACBLMABACCQBTgAAASyAAcAgEAW4AAAEMgCHAAAAlmA&#10;AwBAIAtwAAAIZAEOAACBLMABACCQBTgAAASyAAcAgEAW4AAAEMgCHAAAAlmAAwBAIAtwAAAIZAEO&#10;AACBLMABACCQBTgAAASyAAcAgEAW4AAAEMgCHAAAAlmAAwBAIAtwAAAIZAEOAACBLMABACCQBTgA&#10;AASyAAcAgEAW4AAAEMgCHAAAAlmAAwBAIAtwAAAIZAEOAACBLMABACCQBTgAAASyAAcAgEAW4AAA&#10;EMgCHAAAAlmAAwBAIAtwAAAIZAEOAACBLMABACCQBTgAAASyAAcAgEAW4AAAEMgCHAAAAlmAAwBA&#10;IAtwAAAIZAEOAACBLMABACCQBTgAAASyAAcAgEAW4AAAEMgCHAAAAlmAAwBAIAtwAAAIZAEOAACB&#10;LMABACCQBTgAAASyAAcAgEAW4AAAEMgCHAAAAlmAAwBAIAtwAAAIZAEOAACBLMABACCQBTgAAASy&#10;AAcAgEAW4AAAEMgCHAAAAlmAAwBAIAtwAAAIZAEOAACBLMABACCQBTgAAASyAAcAgEAW4AAAEMgC&#10;HAAAAlmAAwBAIAtwAAAIZAEOAACBLMABACCQBTgAAASyAAcAgEAW4AAAEMgCHAAAAlmAAwBAIAtw&#10;AAAIZAEOAACBLMABACCQBTgAAASyAAcAgEAW4AAAEMgCHAAAAlmAAwBAIAtwAAAIZAEOAACBLMAB&#10;ACCQBTgAAASyAAcAgEAW4AAAEMgCHAAAAlmAAwBAIAtwAAAIZAEOAACBLMABACCQBTgAAASyAAcA&#10;gEAW4AAAEMgCHAAAAlmAAwBAIAtwAAAIZAEOAACBLMABACCQBTgAAASyAAcAgEAW4AAAEMgCHAAA&#10;AlmAAwBAIAtwAAAIZAEOAACBLMABACCQBTgAAASyAAcAgEAW4AAAEMgCHAAAAlmAAwBAIAtwAAAI&#10;ZAEOAACBLMABACCQBTgAAASyAAcAgEAW4AAAEMgCHAAAAlmAAwBAIAtwAAAIZAEOAACBLMABACCQ&#10;BTgAAASyAAcAgEAW4AAAEMgCHAAAAlmAAwBAIAtwAAAIZAEOAACBLMABACCQBTgAAASyAAcAgEAW&#10;4AAAEMgCHAAAAlmAAwBAIAtwAAAIZAEOAACBLMABACCQBTgAAASyAAcAgEAW4AAAEMgCHAAAAlmA&#10;AwBAIAtwAAAIZAEOAACBLMABACCQBTgAAASyAAcAgEAW4AAAEMgCHAAAAlmAAwBAIAtwAAAIZAEO&#10;AACBLMABACCQBTgAAASyAAcAgEAW4AAAEMgCHAAAAlmAAwBAIAtwAAAIZAEOAACBLMABACCQBTgA&#10;AASyAAcAgEAW4AAAEMgCHAAAAlmAAwBAIAtwAAAIZAEOAACBLMABACCQBTgAAASyAAcAgEAW4AAA&#10;EMgCHAAAAlmAAwBAIAtwAAAIZAEOAACBLMABACCQBTgAAASyAAcAgEAW4AAAEMgCHAAAAlmAAwBA&#10;IAtwAAAIZAEOAACBLMABACCQBTgAAASyAAcAgEAW4AAAEMgCHAAAAr0buv5w8/fmcvu99gcAAIDz&#10;bK62P6/f7z6Oi+9a11e39/sF+b+1vwwAALzuYS19e3/94Z+/yhL78IaVut1xAAB43Zu73Kc2ruQr&#10;3xAAANbkrF3uUxt3x6+2v2oPCAAAejPbLvep2R0HAKAni+xyn9rDueO7/9WeCAAAtGrc5b7cfinL&#10;2rztF+Pfak8QAACWNOxyj2vVDLvcp3Z9cfPZ7jgAAEsZr2PsYZf71NzmEACAOT3scu/XnB9u/i5L&#10;UD22P0B3dscBADjX4wWUZZmpQxrOw7E7DgDAocYLKO1yT9fwLxi74wAAPHrc5e76AspW8hH5AADr&#10;1NyH4aw1HwIEANAnu9wJsjsOAJCbXe7k2R0HAGibXe6OG3fHhxuvV154AADi2OVeaXbHAQBi2OXW&#10;Hz2cO+42hwAAUxnPPFjzR77ruPaL8W+1gQQAQN2wyz3eDMMut85t+Jeb3XEAgD+V6+vuyrJJmr7h&#10;X3RucwgArNnmavfDR75rsfaD8M7uOADQMxdQqtmGfwnaHQcAeuA2gUrZ8C/Fh38x1gc2AEAr7HKr&#10;ux5uc2h3HABoh11urSofAgQARLPLLZXG3fHhX6CVHxQAgHPY5ZYOyO44AHAqu9zSmZXd8eEG99Uf&#10;MgCAcZf74uZzWT5ImrJPF9uvtR88AGA9hl3uzeXum11uKbjhX7o+BAgA1mF8R/xy+6UsAyS1kNsc&#10;AkA/Hna597/bfeS7lKP9D66PyAeAZB5+d9/el1/nkrI2nB9mdxwA2jReQGmXW+q74V/WdscBYBnD&#10;qSVuEyitOB+RDwDz82E4kl7MhwABwPnscks6KbvjAHA4u9ySJs/uOAD8xy63pNB8RD4Aa2SXW1Iz&#10;2R0HoEd2uSWl6OHccbc5BCCn8R1eH/kuKXP7xfi32gQHAC0YdrnHmw7Y5ZbUY8OOgt1xAJZWrmO6&#10;K7+eJGkdDTsNbnMIQJTN1e6Hj3yXpCftJ8c7u+MATOXxAsrya0aS9Fp2xwE4xXibQLvcknR+ww7G&#10;w05GfcIFYJ0ed7ldQClJM+Yj8gHWzYfhSNLC+RAggL7Z5Zakhisfkf+zNoEDkIddbklKmt1xgBzs&#10;cktSh5Xd8eGDF6qTPwCxxl3ui5vPZZqWJPXep4vt19ovBADmMexyj3OvXW5J0sOdVXwIEMDUxnce&#10;L7dfynQrSVI9tzkEOM2wyz3OoT4MR5J0avtfKD4iH+AVD3Okj3yXJM2Qj8gHeDBeQGmXW5IU3f6X&#10;kN1xYBWGU0vcJlCS1FQPF3LaHQf64cNwJEmp8iFAQDZ2uSVJ3WR3HGiVXW5J0iqyOw4sxS63JGn1&#10;jbvjPiIfmJFdbkmSXsnuOHAuu9ySJJ3Yw7njbnMIvG3c5faR75IkTdt+Mf6t9osXWJ9hl3u8uNsu&#10;tyRJMQ07XXbHYV3G60XsckuStHzDDpjbHEKfNle7Hz7yXZKkxtv/0vYR+ZDU4wWU5cdZkiRly+44&#10;tG+8gNIutyRJfTbsrNkdh2U97nK7gFKSpJXlI/Ihjg/DkSRJf+RDgGA6drklSdJRPXxE/u5HbWEB&#10;1NnlliRJk2V3HP5kl1uSJIX0sDu+/VVbkEDvxl3ui5vP5cdBkiQpvk8X26+1hQr0YNjlHse4XW5J&#10;ktRiD3dWcZtDchvf4fGR75IkKWNuc0gGwy73OFZ9GI4kSeqp/ULHR+TTjDIW78rwlCRJ6jsfkc8S&#10;xgso7XJLkiTZHWcew6klbhMoSZL0RsMOpd1xTuXDcCRJks7MhwDxGrvckiRJM/Zwm0O742tnl1uS&#10;JGmh7I6vg11uSZKkBvMR+X2xyy1JkpQsu+O52OWWJEnqqIdzx93msDXjLrePfJckSeq//WL8W21B&#10;yLyGXe7x2NvlliRJWm/XFzef7Y7PZzwv3y63JEmSag07s25zeL7xGPrId0mSJB3bfjHpI/IP8HgB&#10;ZTlskiRJ0vnZHf/deAGlXW5JkiRFNez4rml3/HGX2wWUkiRJWrxePyLfh+FIkiQpRVk/BMgutyRJ&#10;ktL38BH5ux+1BW8L7HJLkiSp65beHbfLLUmSpNX2sDu+/VVbKE/JLrckSZJUaard8WGX+9PF9qtd&#10;bkmSJOnAxt3xI25zOO6k+8h3SZIkaZr2i/Fvvy24L7f/jrc+tMstSZIkSZL0vHfv/j8+uEbptrO4&#10;vwAAAABJRU5ErkJgglBLAwQKAAAAAAAAACEAfZ2+79B+AADQfgAAFAAAAGRycy9tZWRpYS9pbWFn&#10;ZTIucG5niVBORw0KGgoAAAANSUhEUgAAA0wAAAPQCAYAAAFyPssZAAAAAXNSR0IArs4c6QAAAARn&#10;QU1BAACxjwv8YQUAAAAJcEhZcwAADsMAAA7DAcdvqGQAAH5lSURBVHhe7d0HnBtH+f9xQu8Qyo/e&#10;e++9995J6IRqiJ3TrM5pVNMJvffewXQCoSRwOKdZnZMjCYljn2Z0dhwIIfTe/sD9Z53Hxrp7Rjnd&#10;jW53pc/79fq+QLc7Gml3Z56d+E66ELDmMus/mOV+YW/kx6iS/U/QxInulnv/v7Fum+yCMu1/guRH&#10;+/TbhjUyyEkYZF8k0sz9w/c78MfKj5dlv3acsGFKcaBN20/ufQ6Tu7fIj5FCihO02DCec2ytxcFc&#10;iz5G2lofwLXur/bKPGDG+uP39W+7D5QfY39lnqDFqvRaKiMcjBP2HpRm7u4nP66Eva+riPxoPNXl&#10;QNTldSZXxzdex9e8YqPwZkfhPUQ1c3/Yvjdo/Tvkx7U2cids5N7Qfhrt+Xvv9/62yI/rZb83MPJz&#10;ei3fay1fdCK1eO8TM+7a+16odbvkx2Opsiessi+sRMa61+87LtYdLT8uByfogpV6jEzuztrbeTM/&#10;+1ryY/Sx5idszTscMUM/fkPvYIyEY3jK3mNpWp3by49XZ+8TFpEfIZEkx9bk/p37nsj6DfJjDMGK&#10;T9iKG2LFNm3edvF9x936f8iPdZyg8vU9B303ohRLzsneB2ElffyeH6BS9p2sff8HlZRZ919OVA1w&#10;omqCE1UTnKia4ETVBCeqJjhRNcGJqglOVE1womqCE1UTnKia4ETVBCeqJjhRNcGJqglOVE1womqC&#10;E1UTnKia4ETVBCeqJjhRNcGJqglOVE1womqCE1UTnKia4ETVBCeqJjhRNcGJqglOVE1womqCE1UT&#10;nKia4ETVBCeqJjhRNcGJqglOVE1womqCE1UTnKia4ETVBCeqJjhRNcGJqglOVE1womqCE1UTnKia&#10;4ETVBCeqJjhRNcGJqglOVE1wompiyYniZFXPEa3d1+w5N1nePXLvD4qvJd3zQ5Rq7/nYd5L213cj&#10;1sRA52CgnZFEZv3P9h7zYsqTHy8PJ2xtJDnOWe7yvU/SsHN3kR8jgSQnaLGhPOmYWpNjuSadjKgw&#10;O31477Fr5u758uPhOWjz5ovsd8L6fxUp9tjveK39BV5q5zVRqWNUqRdTEZU+JpV+cWukmXeesN9x&#10;+Ir8uHpMu/vE/73Q7hflx2NhvxNUnwu1li96hUbivY7Em4gYyfc2Sm/qkKldl9z7Xox1f5Mfjw6T&#10;u0//7w12niY/rpW9r7+I/Gh01fHN1vE1J1OHN29yf9re19jMu7eRH4+nqp6wqr6uUoUr9097D0oz&#10;P/tS8uNScIKWocyDVGbftbWWBy2M5jf+rz93pPwYy3XYdOd2+x3AWflxUv97fkbRqg3jYA7jOSFS&#10;HNwUz4FlWsnBNrZz333trJuSH2PYspbbtPfAN9vdl8uPVftOUIj8CGut30notw0l2f+k7B/ZjKrh&#10;JAEpMJIqbPHJWfwYJTK5y/aejPD/3yI/3oeTVbLlngDT9o/9377dr8uPMUzLPTmLrbQdBpDqIKd6&#10;HuzHtHddf+9BNdZ5+fGqcbISGfaBNNZ/YF8fM9118mMsx7BPzmJr3V+thSv753sPVqM9fzX58Zrh&#10;ZF2AKh2gKr2WSqjqAQmL47P2vq7G9Lbryo/HS1VPzmJ1eZ1JhSv0vXvftMm7L5IfV97YnKy6v9H1&#10;U9uuvvf1hzXbL+THo6HuJ2exkXo/I/VmFLV+f1k+/+C9Lz5MC9+VH4+s2p2s2r3gRBrWPXe/9/4x&#10;+XG17PcCx+rkLFbJ41DJF1UBlTkulXkhFVbaMSqt45oKx2nzvmNm3ZPlx8OxryNOzooM9fhlufve&#10;3ieftN0HyY+xQslPVvInxD6rPrarfgIsSzi+f957nDeedu5l5Mf97W1QRH6ENbCs4x7qzov37Wjd&#10;e+THWGPRkxXdgFJsnHG3/N85cWfsO0GyHRWy79xwgqqNk1QDnKQa4CTVACepBjhJNcBJqgFOUg1w&#10;kmqAk1QDnKQa4CTVACepBjhJNcBJqgFOUg1wkmqAk1QDnKQa4CTVACepBjhJNcBJqgFOUg1wkmqA&#10;k1QDnKQa4CTVACepBjhJNcBJqgFOUg1wkmqAk1QDnKQa4CTVACepBjhJNcBJqgFOUg1wkmqAk1QD&#10;nKQa4CTVACepBjhJNcBJqgFOUg1wkmqAk1QDnKQa4CTVACepBjhJNcBJqgFOUg1wkmqAk1QDnKQa&#10;2HeSOFHV1HNu9j7gZFVD3/PRdyPWxLLOgcn9x/ftaP2z5McYsmWdnMVW1AgDS3KckzwJlsism9p7&#10;XJu5u5/8eHU4WekM9Via3P1u75Mf0dpxOfkxlmmoJ2exNe1sBJR6vErtvAaaefeI/Y7RMfLjtZdN&#10;+1vtfSHh9v00+fHY2+/kVOcCruSLKkEtjkMtXuQQ1PJ91/JFr0DDdm+9771a91P5cX2EF/7SvW+g&#10;YTuvlh+PjH0nJ0R+VF8j9WaCUXs/Per+5ox1f937+pt5fin58Wiq48mq42tetfBmT9r7piesu4P8&#10;uHL2vsYi8qPxU9WDUNXXVaqqHBRjO1/Z+zrMdOeJ8mPsNXGcu8S+A2T9X+THa2Zv30XkR4hZ64O1&#10;1v2NlGEfvGE//1hJfTAbuXv+3ucLa5+PyI+xWqY195R9B7btPys/Htje5ygiP0JqKz3IK22HVVju&#10;QV/ufhii2EnY0Npxzb0/D3Xn5/JjlMW03Bf2nZDcH7T3/xeRXVAVnByUYv8Lz+Qukx8DuCATM+7y&#10;+w+gfpEmAPbKrP+XNliCA2SXfYz139L2zWz3UbILMF7UAREim5dNe44ishkYPaGinK5d9KbduYXs&#10;smphTbVD7aO142ayC1BP2oVdRDYPndZ3EdkMVFe4UDcvvnCLNPPuE2SX0pjc/z/ttW1aWLiw7AKU&#10;S7tAi8jmSor/F0P3e9kFGL4ww79GuxDDz18iu9SO9n6KyGYgHe1CKyKbR0pjunsn7b0a606WXYDl&#10;C2ucp2sXVGbdp2SXsaEehxDZDCylXTBFZDMC0/b7fmF/UT4vu2AchQvgjosuiD0JtzNbZRdcAO34&#10;FZHNGGXaiS8im7EKxnZerh1bk3deI7ugzjbNnnNp7QRn1v9RdsGQqMc9RDajDsJt2t+0k3jQ5m0X&#10;l12wxoz1n9TOCV/3UEHqiQqRzagY7VwVkc1YS+HAn7L4RBRp5t3byC6oCZM7q51L0/L3kF2QmnbA&#10;i8hmjAjtHBeRzViJcAA/v/iAFik+4EF2wYgL5/u8xee/yOTs3FVkF8RoB66IbMaY066NIrJ5vIX7&#10;5VdqByez7hWyC6BSr5sQ2TwetANQRDYDAztsZu4G2jUV0pVdRkN4QwcveoN7Yqz/nOwCJKVdb0Vk&#10;c71ob6SIbAbWTKM9/xDtWsxy9z3ZpVrCC76t9oKNdT+RXYBK0K7TIrK5HNoLKiKbgcprWrdeu4ZN&#10;7t4ruwzHpm3bLq52bN1fZReg1rTru4hsXh2T+z9pT77uW7OXll2AkZRZ/w7t2s+sM7LLBVOfIEQ2&#10;A2NJGxNFZPP5stzt+7rf/TNZ4a/+BcoUxsexi8dLkZ4RJ/sCWKZw2/dfBhOQAIMJSITBBCTCYAIS&#10;YTABiTCYgEQYTEAiDCYgEQYTkAiDCUiEwQQkwmACEmEwAYkwmIBEGExAIgwmIBEGE5AIgwlIhMEE&#10;JMJgAhJhMAGJMJiARBhMQCIMJiARBhOQCIMJSITBBCTCYAISYTABiTCYgEQYTEAiDCYgEQYTkAiD&#10;CUiEwQQkwmACEmEwAYkwmIBEGExAIgwmIBEGE5AIgwlIhMEEJMJgAhJhMAGJMJiARBhMQCIMJiAR&#10;BhOQCIMJSITBBCTCYAISYTABiTCYgEQYTEAiDCYgEQYTkAiDCUgkOpgmWu5Gsg+AZdh//Cz5wf7Z&#10;sxFAD22sFJHN/6PtVEQ2A2Mna7lN2pgofi67XLCJE91VtScxuf+F7AKMJO26LyKbV0978iKyGait&#10;Zu6erl3bIZ+RXYZnsj1/b6XjEPcj2QWoNP36rUBx0F5UEdkMlK6Zd+6qXaOZ9TOyS/WEF/iCJS/4&#10;/LxfdgHWhHIN7olsrh/tzRSRzUAyR0/vPlC71kL1+Y3sMjrCmuqt+pt1RnYBBrL/byHsH9k8PrSD&#10;UEQ2Ayrtmikim2Fy/23tABnrHya7YEyF6uO0a6OZ+xvLLuhHO3hFZDNGnHbui8hmrFQ4iN3FB7XI&#10;RrvzerILai6cz+8sPr9FQvV5uOyCYdAOehHZjJrQzmER2Yy1pp2MIrIZFZK13Lu0c5W1OhOyC6oi&#10;27L9GtrJMrk7W3bBGtPORxHZjLrQTmIR2YwhCGucw7RjHvIu2QV1N9Ha8QDlBBf5geyCFVKO6Z7I&#10;Zow67eQXkc3oYyL3D9eOXWbdcbILxlWWd1+sXRym3X237DL2tONTRDYDOu2iKSKbx0LxATvaMSh+&#10;G0F2AQZjcv9O/aLyG2SXkaG+zxDZDKSlXWxFZHPtaO+liGwG1kaWu+9pF2LDzj1IdqmcUGl/rb3m&#10;Zn72lWQXoHzaRVpENpdGe01FZDNQbWGhvlu7gJt551qyy9AY69ta3+bEzt1kF6C+tIu7iGxeNe25&#10;i8hmYDRpF30R2bwsJnef1p4jrOOeIbsA42Vyi7+OOiis3ym77KPuFyKbAexPGyyLE9ZEr5LdASxH&#10;Y9o9ZO8Akh8BAFCS7KTdN9z/1k5+DGAQ+w+i/cPX+QDLpA0gLSbvPFuaANhflndfpw4a6446f/vS&#10;bUX2NAZwPm2QFJHNPbT9ishmYDxpg6KIbI5qTM+pXzQXqtiJsgswHor/iKANholT3FVll2Ux1re0&#10;5zEtfw/ZBRhNzbZ7pnbxZ9Z9QnZZEfU5Q2QzMFq0i72IbE5Ce/4ishmoN+3iLiKbkzPt7nO0/kI+&#10;JrsA9VJ867xyQS9kM/P3kV2GyuTuPK3/iRMHW5cBpcm2du+sXcTFX77KLmtKey1FZDNQTdpFW0Q2&#10;l0p7XUVkM1AN2kVaRDZXhrHu9drrNLl/iewClCNciO9ffGEWMS3/QtmlkrTXXEQ2A2tn/bbzLqtd&#10;jJl1v5ddakF9DyGyGRgu7eIrIptr57AtczfQ3o+xfl52AdIKF9g/Fl9wRTZNTV1Udqm1sJ76kvb+&#10;QrV9suwCrI5pdxuRi+xtsstIUd9riGwGVka7qIrI5pGmve8ishlYHu0iKiKbx0aj/b9PRuqN+57s&#10;AuhM7k9TL56t/layy1gKx+UU7biYVuf2sgtwvmzGPVS9WKz7juyCQDtGRWQzxp12cRSRzVBox6uI&#10;bMa40S6GIrIZF6Bh3Xrt+JncvVd2wagLi+cvahdBs+2eJLtgAGE99SfteG487dzLyC4YNY3Z+etq&#10;Jz2si/iX/gS0Y1tENmNUaCe5iGxGIutmFy6mHefM+n/ILqgr9cSGyGYMibH+7dpxz9pdI7ugLkzb&#10;v0o7meHnL5NdsAa0c1BENqPqtJNXRDajBNr5KCKbUTXaySoim1GyiRl3S+38hJwhu6BsJndnKydo&#10;ITv5rGvILqgQk3eOVc+X7TxKdsFaa9ruU/WT4j8ju6DC1HMXIpuxVrSTUEQ2o0a081hENmNYtINe&#10;RDajpkzbP1Y7r1nuvi67IJVwYH+w9ED7heaMf4DsghEQzumOxee4iGntuJnsgpUq/l5GPbjWnSy7&#10;YARp57yIbMagtINZRDZjDGjnv4hsxgXRDl4R2Ywx07B+o3Y9mNy9RXbBYsZ2360etLY7VHbBGMus&#10;+7d2fWxaWLiw7IJNU7suqR2kcPD+LLsA+6jXSohsHl/aQSkimwHVuuPnr6BdN3X7eOokjPV/0Q7G&#10;IVNTl5RdgAvUbPsPaNdRZrvrZJfR1Yx8bkDIu2QXYGDK9bQnsnn0aG+2iGwGVk27vorI5vrT3lwR&#10;2Qwk1Zjp3km73kJOkl3qJywGZ5U3tNCc2Xk72QUYmix3J2jXX2bnHii7VF9Y/D1QexMm99+XXYA1&#10;o12LRWRzdWkvuohsBkqjXZdFZHN1aC+yiGwGKqFpO/oflObu87JLeYz1n9VenGn7p8guQOWE9fxu&#10;7bqdPMlfR3ZZO0e0dl9TezHFi5RdgMpTr+EQ2Tx8WudFZDNQO9r1XEQ2p6d1VkQ2A7XWbHdfrl3f&#10;mfWvll1Wr2kjneRuk+wCjAz9Wk9QNLQnLSKbgZGlXfdFZPPyaU9SRDYDY+Hwrbuuro2DkHNkl7hw&#10;f7hTabjQmN52XdkFGDuZdZ/SxkUYL8+SXf4n7PxkbWeTuy/ILsDY08ZIEdnMLR0wKG28FFmyQfYH&#10;0EfW6txnyd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vZ/sCfWf1D2AxCxZNyEXCiz7jfahqNm568g7QCIMDbetXisFGnm/jDZ&#10;RR9pRWQzMNY2Te26pDY+wp3cX2WXRRYWDog0+JfsAYwddUyEyOb+wuB5s9a40XJN2QUYeeGa/+vi&#10;MVDkkFClZJfl056oiGwGRlKx/tGu+6zl3iW7rJz6xCGyGRgZ2nVeRDanYX7cuYXWibH+dNkFqC3t&#10;2i4im4cjDJ5vaZ2advcRsgtQG5l1P9Wu540ndW8tuwyf9gKKyGag0sK66OHa9RvyHdll7SkvZk9k&#10;M1A52vVaRDaXK9z6PV57cSGbZRegdMr1uSeyuVrC/afTXuxhM3M3kF2ANReuwa8sviaLNPPuE2SX&#10;6tJeeBHZDKyJw1vuRtp1WEz6skt9qG8kRDYDQ6Ndd0Vkcz2FWeBo7U01Wu61sguQjHatFZHNo0F7&#10;g0VkM7AqWcsfo11fWcsdKbuMHvUNh8hmYGDa9VRENo+2Rvv0q2lv3lj/c9kFuEDaNVRENo8XY90n&#10;tYMRSvMzZBdgicx69a/Djz5994Gyy/jSDkwR2Qzs0czd87XrJMvdh2UX7KUfKAYVuDZWZCJ399MO&#10;WsgJsgvGiHId7IlsxnKE++IZ7SA2prt3kl0wwsK5bi8+90WaeeeusgsGpR3QIrIZIyasi/Q7E+um&#10;ZBeslnqAQ2QzRoB2fovIZqSU2e467WCb3L1XdkENaee0iGzGMBnr/qAd/I2nnXYZ2QU1EM7ZZxaf&#10;wyLNvPt02QVrRTsRRWQzKmpDa8c1tfOWWf8z2QVlWDc7ezHtxITq9TfZBRWinasishlVYKx/u3aS&#10;slZnQnZBidRzEyKbUUXaCSsim7HGwvrnldr5yHK3SXZB1eknkEG1lrTjX0Q2o06a+Y7baCcz5BTZ&#10;BUOgHO89kc2os3Aij1t8Yos0pt1DZBckYHJ3tnacm3nnWrILRoV2oovIZqxQI3dP145ryGdkF4wq&#10;5aTviWzGALTjWEQ2YxxkM/NP1i6CkM/LLuhDOW57IpsxjsIFsHPxBVFkcou/juyC/RjrfqQdr+K3&#10;vWUXjDvtAikim8dew87fRTs+xd+dyS5AL/WCCZHNY0k7HkVkMxDXbHdfrl08WWu8/tVePQYhshlY&#10;Pu1CKiKbR5bJ/Ye09x3yAtkFWBnlotoT2TwyDp0+/UDtfRrrfiu7AKtX/Cu+eqHl7izZpda091ZE&#10;NgPpmbb/rHbRmdbcU2SXWgm3dP/R3o9sBoZPuwCLyObKM3nnCO31hxwjuwBrS7kY90Q2V5L2eovI&#10;ZqA8DTv3IO3izHL3PdmlEvTXyCBCBWV5d1a7WJvTndvJLqUw1nXU15X7G8suQDVpF24R2bxmjPWP&#10;115HZt1XZRegHtQLOUQ2D5XWbxHZDNRPZv0G7aI2uX+n7JKU1lcR2QzUX1i3/FW7yCeOc5eQXVYl&#10;DM5va89v2t1HyC7AaNEu+CKyeWAN27219nwhP5VdgNHVzM++lHLxF7d+f5JdlkV7jiKyGRgf4dbv&#10;PdpgMC13qOyi0toUkc3A+NIGRhHZvE/xHy20/UL4CGhgf8og2ZMJ5y6h/TxUNr6cAIiZsO4O2sBZ&#10;HNkdwAUJVed4bRAV//FCdgEwiL2DKAyud8uPAGA0mbz7on2TXu6/LT8GAGDthAI0v7cY9c1Wfytp&#10;AgBAOs32/JPUwjNATO4+LU8HAMDgjPVbtQITS1hFnaf9PJqTz7qGdAUAwFLF90upBSSSsAI6QZou&#10;YWynobWJxbQ6Q/mrawBAzYSi8J3FRaJvZtxDpelAwurrb+rzRZLqkwwAABVX/DKCVghiMdadJk2T&#10;CUXqVVpf0djuK6QpAGAUZNZ9Sp3wI2nm7unSdOjWzc5eWnsNsYRC+RdpCgCoi0Z7/mrapB5LmOx/&#10;Lk1LZ9rdd2uvMRrrN0hTAECVZLl7mzpxR2JstyFNK2tixl1be+19sluaAgDW2kELCxdRJuZ++bs0&#10;ra3YV5LHYmznadIUADAMJvcv0SbgWML+r5GmI6fRnr+t9p775FRpCgBYjSx3v1cm2WjWbzvvstJ0&#10;rBjrvqsdj1iM9Q+TpgCAfkzbv1CbSKOx/v3SFCIcw/urxyoSk7sfSlMAQCHc7XttwozFtHddX5pi&#10;GQb9aKVsa/fO0hQAxkMz7z5BnRDj2SxNsUqNlhvow2hN7r8sTQFgtIQJrq1NfNFw174mBl2tZid1&#10;bihNAaBespn5+6gTWyRhgvyRNEVJTGvgf9/7oDQFgGoKk9WxSyavPmnm/uHSFBUUbhZ+p523WMzU&#10;ritKUwAoh2l3bqFNULGEie50aYqaCefuKO2cRmPdG6QpAAxXmHQ+sWQS6pNG2z1TmmJULCwcoJ3r&#10;WEJR+4+0BIDVmzjFXVWbbGIJk9AvpCnGhGn7N2nXQjTWHy5NAWB5TN59izqhRGJyl0lTjLkNW7df&#10;WbtG+uRX0hQA/mdhwP80E/JPaQr0Zaz/qHL9RBNW3M+TpgDGjWkP/I/Zr5OmwIo02t2bqNdWPHPS&#10;FMCoCnevv1UGfzQTM+7y0hRILqyOvqZdd7EYO/d4aQqgrpq5e742wKOxjj+YRClMe+fd1GsyGpdL&#10;UwBVZ3LX0QdyJCft5iNmUDlhdf9j9XqNZWb+PtIUQNmyGf84daBGEgb8V6QpUAuNVueR2rUci2m5&#10;b0tTAGsly53VBmQszXz+rtIUqL1wc3W6dp1Hs9XfSpoCSCXLu/dSB1wkxX8GkabASGu03DO1MRCN&#10;7X5KmgIYVFgVfVMdWJE0291HSlNgbJncnaONj2i2bL+GNAWwmGntvJk6cCIx1m2TpgAUpt1taGMn&#10;GuvfIU2B8RUGw8eWDI4+Mbl/tjQFMKCwmvq7Nq5imTjOXUKaAqNrw9afD/Y5Ytb9UpoCSMi0/avU&#10;MReLda+QpkD9DfrJy2H/SWkKYA2smz3n0tpY7JM/S1OgPpQLORpj3b+lGYAKCGPyPdpYjcb6DdIU&#10;qA6Td49QL9hY+HZPoBYmZty11TEcjdstTYG1Z3L/a/3C1HPo9OkHSlMANWWs/5w2vmMxtvM0aQqk&#10;17TuudqFF4/7sDQFMIIOm+7cTh/70ZwqTYGVC6uiHcrFFU0z9zeWpgDGTGbdd7V5IZoZ91BpCsSF&#10;Vc5j1AsokuL7ZKQpAOwz0fIP0OaMWEzL/VCaAsVdjp/WLpRYmjPu7tIUAJYl3PSepM0n0bS6d5am&#10;GAem5e+hXgiRhFXRidIUAFat0XJP0uaaPtksTTFKwt3K15WTHc2knX+0NAWAoQpzTnfxHNQ30x2+&#10;3LOOGu3uTdQTGov126UpAJTGtP0L1TkqFus/KE1RRca6j6gnLhLT7j5HmgJAJYW56neL565+MVOn&#10;XlGaogxHT+8+UDsx0Vj/K2kKALWTWXe0OrfFwifMrA2T+zeqJyAW6w+XpgAwOhYWDlDnvHj4TM6U&#10;jHX/UQ6ymrDvf6UZAIyNsDp6szYnRmM73LQPomn9RvVAxnOMNAWAsXf0oN/7lvPPHCqTu/OUgxXN&#10;huO3X1maAgD6yKz/qDaPxmKse540HS9Z3j1EOyCxmHBgpSkAYIUmT9x+U22OjcfNSdPRFKr2mfob&#10;1zO5df6m0hQAMARhXv6aNv9GM+MfJ03rKbPdR6lvLBKTu29IUwDAGmtOu7trc3M01uXStNrCi92y&#10;5MX3yaT195SmAIAKCXP0QPN51urcR5qWy7Q7d1NfYCTGupY0BQDURLPdfaQ2p/fJsdJ0bWTWf1V5&#10;EdGYtn/s+S0BAKMgy90Z2nwfzbS/lTRNY6LlbqR2FIsd8d/iAADs02y7Z6q1IBbrPiVNB2Ny9yH1&#10;CSMZ2997BwD0CDXhnMU1om+2bL+GNO111Oz8FdQGkYRC9BtpCgCAKqyOjFZDorH+Hec31DaqcUfu&#10;aQAAwAqEwvMPvb70pm9hKj7BVp4PAIBkQpF6tVZ3ikQLk7QFAGAoMuv+q9Yf7YdFpB0AAENB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UycGEqYnI/L+0BAEgiyzuHaDVnb/oW&#10;piWx7snyvAAALFuoH9vVuqJEmoRGW/wdtR1iMdZvlaYAAPTIpt1jtNoRjXXflKZxofAcrzaOxLT9&#10;/aUpAGAMhVowvbg29Muk9feUpoNrtOcfoj1pn3xHmgIARlRRWJT5Px7rp6VpeqGDU5d02CcN2721&#10;NAUA1Fjxn9y0eT6WSTv/aGm6doztPk17MdHY7qekKQCg4ibt3M3VuTyeM6VpdYSl2s+UFxrN4Vt3&#10;XV2aAgAqIKyKPqHN1/F0DpGm1Rde8MTSNxCPsf7t0hQAsEY22u7/aXNyNNb9UprWn8nd39U3Gcmm&#10;qYWLSlMAQEJZ3n2rNu/G45rSdHRl1r9af/N6Gq3OS6UpAGBAmxcWLqLNrdFY/y9pOp7WT227rHpg&#10;onG/l6YAgIgwX7506fzZN6+VpljM5P59ygGLx3bWSVMAGGthpfNHdZ6M5IjWjstJUyyXae+4vnYw&#10;YzHWeWkKACMvy92LtbkwGtt5vzRFKqHwfEk92JGY6c4TpSkAjIQwt+1cPNf1y0a783rSFMOWtXbc&#10;WTsJfdKWpgBQG9n03MHKfBaPdV+Upiibyd0P1ZMUibGd+0pTAKiULHez2rwVy6R1d5CmqCpj/cO0&#10;k9cnx0pTAFhzk7b7IGVeisf6H0hT1FVY2v5UPbmRTMy4W0pTABiKorho808sRfGSphg1YYn8DO2k&#10;98knpCkArFjxn9uU+aVP3Kw0xbgJF8A5Sy+IeIrPlZKmANBX8YsI2jzSJwdLU+B8me0a5UKJxuTd&#10;t0hTALjQenvm9bS5IhrrdklTYHmM9f9UL6ZINi0sXFiaAhgTYewP9mk1uXuxNAVWJ1xQr116gfWJ&#10;dUdLUwAjZP228wb7fE/r/yhNgeGZmHGXVy/ASMLK67fSFEANhXE82I1p7vlGBJQrFJ4PKBdmPC3/&#10;AmkKoKLCWB3sP+VPTfEdcqimbLpzQ+2ijcXkriNNAZQoy11TG6PRWPc2aQrUi8n9l9WLOhJj5x4v&#10;TQEMWWb9udo4jIU/F8HIaeadu2oXezzOSlMACWTTnUP0sRaJdfyBPcZLuOin1MEQSWN67t7SFMAy&#10;hVXRmdp4imXS7rq5NAXGm2l3H6ENknjcN6UpgP1M2vlH62MmEstYApYlFJ4z1EEUyaSd4y4PYysU&#10;l2ltXMQzdy9pCmAlshn/LH1wRfMxaQqMpAnr76lc9/0yLU0BDEMYZAP9JtHk7NxVpClQWybvfkO7&#10;vuNxj5GmANbSoH97Ydr+TdIUqLTD7NzNtWs4Guu2S1MAVWJy///UQRuJNAMqIVy/H9eu03i6h0hT&#10;AHXQbHdfrw/mSFruSGkKrImJU9xV1WsxFut+KU0B1J2Z2nVFdaBHEu5cfy1NgaRM7t6qXXPxuKY0&#10;BTDKQuH5kD4J6DHWPU+aAgM5aPPCRbRrKhrr/yVNAYyrZu5vrE4QkYSitkOaAqpGy79Uu3aise51&#10;0hQAlgoTxVeXTBx9Ylr+see3xDgLq+o/aNdHLEe0dlxOmgLA8k1Mu7trk0qf8IeMY8Lk3Rcp5z8e&#10;698vTQEgnTDBbFky4fRJ8Rf60hQjIKyKdmrnORbT3nF9aQoAw9ewbrAPy8y7X5emqAmT+4P0cxmL&#10;+6I0BYDyhYlpsK8XOHH+ptIUFRKK0cna+eqTO0pTAKgu0+o8R5nAojFt9xFpijXWsN0HaeekT34g&#10;TQGgvrLcnadMcNE0821XkqYYgrAq+r523OPpPFiaAsDoyWzncH3y0xMm0TdKU6zQhHV30I5tLMa6&#10;n0hTABg/ofD8R5sctYQJ8z/SDBfA5O4L2jHsk4OlKQBgr6zVOUaZMOMJqy9pOvYas/PXVY9RLNbt&#10;kqYAgOUo/p1JnVAjCSuE86Tp2DAt/z7tWMRiWu5QaQoAWC1j/Ue1yTaW4jcDpenIWD+17bLae43G&#10;+j9KUwDAME2euP2m6kQci/VnStPaMbl/jfqeIgmrqJdJUwBAWYx139Am6ViKT62QppUUVof/1F53&#10;LOtmZy8mTQEAVVN8Pp82effJFmlaGpO7THldfeLeJk0BAHUTVlMtfXLXU3yiujQdKpP7X2j9x9Jo&#10;z19NmgIARkXx3VHapN8nX5WmqxYK0bOV5++XT0hTAMC4yKybUwpCNMW3/UrTZTG526Y9Tyym3bmF&#10;NAUAjDtj3fO0YhFLWAF9SJruM+hXgRjrvyVNAQDoLxSq32jFZPXp3ku6AABgZbKWO1IvMhec4pcv&#10;5GkAABgOrQDtn+KXLGRXAADWVsO6N2fWb5eHAACUq5l3byP/FwCAcmW5P3fvf75r2Lm7yI8BAFhb&#10;Jnef3luQeuN+L7sAADB8mfXP0gtSb0zuvyxNAABI7/Ctu66uFaALisk7L5KnAAAgjSx3Z2hFZ6Cc&#10;tPuG8nQAAKyMsf7tapFZYcLzzctTAwCwfKbdfYRWWGIxuT9N+3ksJndLPmMPAIAlNk0tXFQrJLGE&#10;FdDfpOkexrovaftFM+OeLE0BAOiVWTelFo9IGu35e0vTJULB+q3WJhZz6q4rSlMAwLgLheGliwtF&#10;31j/amnaV2O6eye1fSRhtXWyNAUAjKOGnb+LViCisS6XpgMJBeco9flise4N0hQAMC5CsfiDWhQi&#10;2XjauZeRpitmrD9ee+5obPeB0hQAMKqKT2NQi0AkoZg8XpqmsbBwgNZPLKGA/kdaAgBGSVh9rNMm&#10;/lhCAXufNB2KRts9ROs3Hvc9aQoAqLONM2fdQJ/oI7HOSdM1Ydr+TerriMX6w6UpAKBuwkTeXTKx&#10;98lGu/N60nTNGet+or2mWEyrc3tpCgCoOmP9B7TJvE9eIE1LtWHr9isrr61ffiVNAQBVZNrdJyqT&#10;dzRhlfIlaVoppu2for3ePvm8NAUAVMERrR2XUybraIpPZZCmlWba7iPa648lFNrnSVMAQFky62e0&#10;STqWjTPdO0nT2jC5O0t7L7E0puevK00BAGslTMCvXTwh9411R0vTWmq0uzdR31c8c9IUADBMxu68&#10;rzIJRxNWGz+UpiPBtN2h2vuMJbz/90pTAEBqxvp/apNvLAdt3nwRaTpyjHVf095zLMk/wQIAxpnJ&#10;/be1yTaWMAk/TJqOvHBs/qQdg1jWT227rDQFAAwqs12jTa6xmNy9VZqOFdPeeTfteMSzsk9JB4Cx&#10;tXHG3VKfUCOx7qfSdKwZ23m5enwiMXnnNdIUABATJsxzFk+g/bLRdv9PmkIY63+sHatYQkG7rzQF&#10;AOwVJtNPapNmPO4Z0hSKdbMLF9OPWzT/kKYAMN6KAqNMktEY6z4pTbEMjVbnkdpxjMXk7tvSFADG&#10;S/Gf4LSJMZZQkM6RpliBsCJ9u3ZcYwkFKpOmADD6Mut/qk2GsRS/DCFNsUqhwJ+uHeNotvpbSVMA&#10;GD1Z7t6qTn6xWGekKRJaP7Xt6urxjiQUs19IUwAYDcUfvGoTXiz8O8faaLTcM7XjH4tpuU9LUwCo&#10;p00LCxfWJrg+4TfDSlD8QolyLuKx/lnSFADqI6x6fqhOapHwtzTlCyvbn2vnJpqTz7qGNAWA6iq+&#10;XkKdxKJxr5WmqICJEwf71I2w2tomTQGgWoov4NMmrmism5GmqKCwgm2o5y0W698hTQGgfGFi+t2S&#10;iapPjmj9+nLSFBVnrP+Wdg6jsd1HSVMAWHvGui+pk1Mkpt19ojRFzZjc/V07p7FMHOcuIU0BYPjC&#10;xPOCxRNRv4S77g9IU9RYoz13b+389skWaQoAw7HR7ryeMvlEY3LflaYYIabtX6Wd72ise4U0BYB0&#10;wuTi1Eknko0zZ91AmmJEhQLV0s59LKbl7yFNAWDlwoTyvsUTTN/Y7jppijGwbvacS6vXQTx/lqYA&#10;MBhj/eOVSSUak/svS1OMobB6eqx2XcTjvi5NAaC/jaedexl9ItFjrPuDNAVCgeq+W7tOorF+gzQF&#10;gKXCXWyuTh6RNOz8XaQp0MPkbod2zcRiWjtuJk0BoPjFBv9qbbLok5dKUyBqYsZdW7l2+sTtlqYA&#10;xlWjPT/Y36VYNyVNgWUz7e5z1Ospno9JUwDjJNydDvSX/OtmZy8mTYEVMbbzOe3aiiXs/zRpCmCU&#10;DfrZZ+Fu9xHSFEjC5O487VqLZXL2nKtIUwCjJAzwicUDvl9CAXu7NAWSa7Tnb6tdd31yqjQFUHeT&#10;dtfNlUHeJ+4MaQoMXcN2NurXoZ6w2nqLNAVQR5n1P9MGdyyHb911dWkKrClj3Xe1azKWsKJ/mDQF&#10;UAcm9x/XBnM01j9LmgKlCtfu/1Ov0Ug2LSxcWJoCqCJju0/TBm8sJneflqZAZUy0djxAu15jCdfx&#10;D6UpgKqYnJ27ijZgYzHWnStNgcoK1+nrtes3lrDaeok0BVCmMCBPXTxA+6Vhu7eWpkAtGOu3atdy&#10;NFu7d5amANZSZv2b1UEZjWtKU6B21h0/fwX9uo7Eut9LUwDD1mi7h6gDMRbrjpOmQO01Wu5J6nUe&#10;iWl1+DoWYJi0gdcn/5JmwMgx1n9Auebj4QssgbTCIDxeHWyRmLa/vzQFRloYG11tDEQz3bmhNAWw&#10;ElnePVIdXJEUv8UkTYGxcdiWuRto4yGWME7mpSmA5Zq07g7agIrHnSRNgbFlWv6F+viIxPoPSlMA&#10;/YTB8ht1EEVipk69ojQFEJi2+5I2VqKx7snSFMD+TO6/oA6aWBhMQF8md79Tx04kZmoXN3lAwVj3&#10;PG2QxBIG24ekKYAL0Jjp3kkbR33CfxbH+Jo8yV9HGRTRhAK2U5oCGJBpu6O0cRWNdW+QpsB4CBf+&#10;3JKB0CeHn+xuJE0BrILJ3QnaGIvGdh8oTYHRFO7C3qNe/NG4F0tTAKksLBygj7do/i0tgdFh2v6x&#10;ysUej3VflaYAhmTgj/fK3fekKVBfzfzsS+kXuB6Tuz9JUwBrpGHdYB+IbP3h0hSoF2NdS72oIzHt&#10;nXeTpgBKYHJ/ijY2YzGtzu2lKVBtYbm/SbuIYzG2+3JpCqBkG7Zuv7I2TvvkV9IUqJ5J6++pXLT9&#10;skWaAqgY0/ZPUcZsn7jPS1OgGjLr/qpfrHomjnOXkKYAKsxY/1FtDMdS/MG8NAXKYXL3De3ijMZ2&#10;HyVNAdRIGL9nLRnPfVL8Ab00BdZGZv0G7WKMxeT+ndIUQE012t2baOM7HjcnTYHhmdw6f1P9AtRj&#10;rD9TmgIYEQ3r1mvjPRaTu/dKUyCtcPezW7voYjniJ7uvKU0BjKBw4/k1bexHM+MfJ02B1ckG/MfP&#10;LO8eIk0BjIHMuj/rc4GejaedexlpCgxm0F8XDXdPn5WmAMbMxLS7uzYvxONyaQpcsGZ+9pX0C0mP&#10;yd150hTAmDO283Jtnoim7V8tTQGdse4n6sUTSaM9f1tpCgD7ZNb/WJszopmZv480Bc4XLoxjllwo&#10;fdK0fqM0BQDVQZu3XVybP6Kx/h/SFONs0nYfpF4g0fCx9wAG02h1HqnPJ3pMy31bmmLcZNb9V7so&#10;tBjr/iPNAGBFjPVv1+aXaGzXSFOMOpP776sXQSx8tTKAhLLcnaHONbFM+1tJU4ya4su91JMeSShg&#10;b5SmAJDU+q3brq7NO7EY634hTTEKmjM7b6ed6FjCBTArTQFgqBpt90xtHorGdj8lTVFX4UT+asmJ&#10;7ZNmvu1K0hQA1kxm3ae0OSka658lTVEX4aR9Tj2Z8RwsTQGgNGEuOmfR3NQ/W7ZfQ5qiqky7+xz1&#10;5EVirPuINAWASpiYcbfU5qt43BnSFFXSzDvX0k+YHpO7s6QpAFRSuNFuaPNXNNa/Q5qibOFkbFdP&#10;UiTFl31JUwCovDBvHbt4Husb2+GbsssSTsC7lpyQPmlat16aAkDtZLn7uza3xTJxnLuENMWwNax7&#10;tHYS4nFfl6YAUGuN9vy99Xkumi3SFMMw4dwllIMejbHuL9IUAEZKZv2rtXkvGuteIU2Risn9ierB&#10;jsRs9feQpgAwsrLcWW0OjMW0mBtXrajy2sGNxeTuldIUAMbCutlzLq3Nh33yZ2mKQTRnBvyaYuum&#10;pSkAjKWsNfc4dX6Mhn9/X7ZwwP689ADG08zzS0lTABh74Ub9PdpcGY31G6QpFjPWf009aNG4x0hT&#10;AMAioUDN6XOnnsmt8zeVpjBtd6h2kGIx1r1bmgIA+jhyxl1bm0fjcbul6Xhq5v7G+oHRY3K3Q5oC&#10;AAbQtO652rzaJx+TpuMjs36XciCimdxyxnWkKQBghcLcO9A3LzTb3adK09EVlokf1t58LEWVl6YA&#10;gETC/DrQd9VNzs5dRZqODpP7g7Q3G4/7vDQFAAxBc7oz0Ld7Z9adKk3rzZy664rqG4zEWP9raQoA&#10;WANN6zdq83E01r9ZmtaPyd3J6puKxGzddXtpCgBYY1nuvqfNzdHMuIdK0+oLy703qG8iEpN3j5Cm&#10;AICShXn534vn6X7ZtLBwYWlaPc0Z/wDtRUdj/Q+kKQCgQpqtAefz3J8gTasjLAEHqrDSDABQYc12&#10;9/XaHB6NdUdL0/IY676rvrho5h8sTQEANREWHyfpc3okre6dpenaMW0/qb6YSIz1b5KmAIAaOmp2&#10;/gra/N4nv5Omw9XMu7dROo/G5P4UaQoAGAHN9vyTtPm+TzZL0/Qy636pdBjN5NQI/qUwAGCPUBM+&#10;qM390djuOmm6euEJP7Okgz4Zi89WAgDsEeb97uI60DfTnRtK08GZ3D9bfdJ4xu/TaAEAF9o4M3cD&#10;pSb0S1eaLk928lnXUJ4kGmPd2dIUADDGMttZp9WJaKz/oDSNM7nbpjaOxJy082bSFACAPUJ92Ly4&#10;XvSNdU+Wpv8TqtY71J0jaeb+MGkKAIAqFJzfazUkFjN16hXPb6hsjMa6b+5pBADAMmyc6d5JrSfx&#10;nLSswmSs+5v0AQDAwMLC5mitvmhZRmHq3kueFwCAVQl15YSldaY30cJkrH+VPA8AAMksLCwcoNWd&#10;vdELk3X/lfYAAAy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ckvgEAgCFp5v7GWu0pEi1MRUzuny3PAQBAEpl1u7Saszd9C9O+bDnr&#10;GvJ8AACsSJa7D6s1ZlGWV5j2xJ0hzw0AwLKFGnLw0poST/Hf+Q7TNkRjO++QvgAAiDp6eveBah2J&#10;xfrfSNPzZdZ9U90xkkar80hpCgBAjyzvzmq1I5ZJ6+4gTZcy1v1NaxTLutnZi0lTAMCYC3XhmMV1&#10;ol+aefcIadpfqHT30p4gHjclTQEAY2jSdh+k14dIrP+BNB2MaftXqU8YiWl1XiZNAQBjQqsH8ST6&#10;AAeTO6t3oKeZd+4qTQEAI6pY9Wg1IJZiVSVN09j4/dMuo3UUi7HuD9IUADBCspY7Upv3o2n5Y6Tp&#10;cGQz/nFqx5GY3H9ZmgIAaqz4zTltno/HzUrTtWFy9179hegxeedF0hQAUDPF3xhpc3ssh07vPlCa&#10;rj1jXUd7UdFMd24oTQEAFZdZ90V1Lo9leu5gaVqu9fbM66kvMJ6uNAUAVFAzd89X5u4+cR+WptUy&#10;6Btptv0HpCkAoAI22p2DLjR2StNqG3Tp12i5J0lTAEBJwtzttDk6lsNb7kbStD6Mdb/V3kwsEzPu&#10;8tIUALBGMtt5vzYnx+NeLE3rqTG94076G4tmRpoCAIaomXefoMzB/fIVaToaTNsdpbzJeKx7nTQF&#10;ACR0RGvH5dR5Nxbr/yhNR1NYAp6gvvFImrm7nzQFAKxSKDIz2lwby9h8xNymTZsurB2AWIz1/5Sm&#10;AIAVCHPpaxfPrReQl0rT8ZLN7HyocjCiMbn/tjQFACxD8V+dtPk0GsvXGO1h8u5b1AMUicldJk0B&#10;ABGZ9f/S5tBYNk1NXVSaYi9j/WnawYpm2t9KmgIARJgfv7NkvuyTZu4fLk2h2Wi7/6cduD45R5oC&#10;wFjLctdU5sg+6b5VmmI5mnn36fqB1GPa/pPSFADGSjPfcRttXozGup9KU6xEOIifWHJQ+6TRcs+U&#10;pgAw8kKR+aU2F8ZS/FcpaYrVMtb/XDvIsTTa81eTpgAwcsI895nF816/NHP3dGmKlCZOdLfUDng0&#10;1rNcBTBSsrxziDrfxWLdJ6Qphsm0uw31BMRi3dukKQDU0hGt3ddU57dYrP+ZNMVaCgf/2CUno0/4&#10;lUgAdRTmrzMXz2f9Mmnnbi5NUZZwZ/AP7eTEctDmhYtIUwCorCx379LmsFjCzfdh0hRVkM3M30c7&#10;UbGY3P9QmgJApUza+Udr81Y01n1TmqKKQsF5jXriIgn7v0SaAkCpDpnadUltnuqTv0pT1IGxvq2c&#10;xHha3TtLUwBYc2HVM63OTZFMWn9PaYo6GfjLsHL3O2kKAGsia7lN+nwUSdhfmqLOBv36YNN2X5Km&#10;ADAUxYpHm3/6ZFqaYpSEE/v+RSe6b0yr80JpCgDJZNb9VZtzYtk0teuS0hSjyljntZMfi2nvuL40&#10;BYAVK357Tptjopl2j5GmGAeHbZm7gXohxGKdk6YAMJDi74vUeSWed0lTjKNm279QuSj65X3SFAD6&#10;Kj6BQZlD+uVMaQrs+fenzYsukL5p5J0nSFMAWKL4rDpt7oilmXeuJU2BXlnufq9dNLGsn9p2WWkK&#10;AMW/Iw30HXLFp4VLUyCuYefuol9AsbhcmgIYU8X3HenzQzSfkabA8hUfV6RcTNGYvPMaaQpgTLzY&#10;dv9Pmw+ise6X0hRYOZO7H6kXWCytzn2kKYARForMT9U5IJJmvuM20hRYvU1TUxfVLrR43N+lKYAR&#10;E8b3W/VxH4trSlMgveLLBvULT4+x/lvSFEDNDTr+w4rqOGkKDF+4A3qbeiFGYmynIU0B1MxBCwsX&#10;0cZ1NNb/S5oCa89Yd7p6YUZi2p1bSFMANRBuQgf6N+Zm7u4nTYHyrJ/adnXtAo3G+p9JUwAVFcbq&#10;S5eM3f55rTQFqqPZds9ULtZ++bg0BVARh+WduypjNR7rZ6QpUF2ZdZ9SL+BIGrl7ujQFUKIsd3/Q&#10;xmgsxZeRSlOgHkzuf6FdzLFMnOiuKk0BrKEw/r6yeDz2S/Hlo9IUqJ+G3X5r7cLuk1OlKYAhCyuk&#10;FytjMB7r3y9NgfozucvUCz2Wtn+zNAWQ2ETL3Ugdd7HwfWwYZeEi/86Si75fWu6h0hRAAmHVs1Md&#10;a5FstDuvJ02B0Vb8AZ42CGK50MLCAdIUwAqEVc+HtbEVTWvuBdIUGB9m2t9fHRCRGOuPl6YAlmky&#10;9wdp4yka674oTYHxleXd16kDJBJj3VHSFEDEodO7D9TGT5/8RpoC2CusiLYqg6Vf7ihNAewnrHpm&#10;lfESzxbGEhC17vj5K6gDJxbLXR6wV9bqHKOOk1ha7khpCuCCNNvzT1IHUjxfkKbA2GnY7oOUMdEv&#10;P5CmAAYVVkQfVAZVNI3cPV+aAmPBWPdfbSzEIs0ArJbJ/bw2yGJpTM9fV5oCIymznR9o1348nQdL&#10;UwCpDPzX6rmfk6bAyGjm3SOUa71fjpGmAIbF5N0XKYMvHtt9jzQFamvCujuo13c03VlpCmCthME3&#10;0CciZy3/OGkK1Iqx7jfqNR1JM992JWkKoAyZ9X/UBmcs62bPubQ0BSrN5P4L2jXcJwdLUwBlMyd2&#10;7qYM0miM9S1pClROM3fP167beLoflqYAqsa0/cv0gasnFKhXSVOgdOvtmdfTrtNorNslTQFUXSg4&#10;P1YHcjTde0lToBQm9x392tTTzP2NpSmAuti0edvFtQEdjXV/labAmgkF6X3q9RhN98XSFEBdZbbz&#10;KH2A6zG5+4Y0BYamkXeeoF1/0Vj3VWkKYFRk1r9DHfCRhInjMGkKJLN+23mX1a63aKz/ozQFMKrC&#10;imibOgFEYlo7biZNgVUxuW9r11gszXz+rtIUwKjb0NpxTW0iiMftlqbAwBq5e61+Xekxrc7LpCmA&#10;cRPuYJ+tTQzRWP9RaQpcILN1533V6ygW66akKYBxFyaFzyyZJPqkaTtPlaaAylj/T+3aiWXT1MJF&#10;pSkA/E9YEf1SmzRi2bB1+5WlKbCHse472rUSi5mee4Q0BQBd48S522oTSCxhIvqJNMUYa7RcU7s+&#10;orHubdIUAJbHtP2kOqHEw/fejKGG7d5auRbisf6n0hQAVibc2X5XnWCi4ZtCx0VYLZ+rXwN6Giec&#10;fjVpCgCrFyaWfy+eaKKx7r/SDCPI2MF+WSZruWdIUwBIK7NzD1QnnkhM7r8vTTECVvDnBZ+QpgAw&#10;XGFF9AZ1IorEtDpHSFPU0OB/kO1/Jk0BYG2FO+iTlUkpmlCgbi9NURPG+jO1cxmLaXduIU0BoByH&#10;Tp9+oDZB9cmvpCkqLNx0vFM5d/0yIU0BoBqy6bmDlckqHus/J01RIQ3rHq2er2jcN6UpAFRTlnc/&#10;rE9gesJE+FxpihIdMrXrktr5icVY9zdpCgD1EFZEu7QJLZaJGXdtaYo1ZnJ/onZO4uGr+AHUVOPH&#10;3ZvoE1sk1m+XplgDJnevVM9DNG6TNAWAemtYt16f6KJ5lzTFEExYf0/lmEdjrGtJUwAYLWFF9DVt&#10;4ovHPUaaIhGT+7/ox1pPMz/7UtIUAEZXmPD+vHgC7JdNU7suKU2xQiZ339CObTzcFAAYM6bl76FP&#10;iHqKf6CXphhAI/eHacezT/jPqADGm2kN+A/wtvsKaYo+DrNzN1ePXyz84gkA9Br0V5aLFZc0xSIm&#10;d2drxyyWZt65ljQFAOxv0D/yDPmzNEUQivvHlWPUJ91DpCkAoJ9s2j1Gn0gjsf5r0nQsNXL3dPW4&#10;RGKs/6w0BQAMwlj3bm1ijaX4eylpOhYmTnFX1Y5DNNb9UpoCAFbD5G6HOtFG0mh3byJNR1Yo2qdp&#10;7z2WZt69jTQFAKRQfJaeNuFGY/0uaTpSTMu9VX2/kZiWn5SmAIBhKD6NXJuA4+l+WJrWmrH+Yfr7&#10;i8S646QpAGAtZLn7vDohx3OwNK2VgzYvXER5L/FY/y9pCgAog7Hu1+oEHcmh07sPlKaVF97bj7T3&#10;EIuZ9veXpgCAMplW5/baRB2Lyd3J0rSSTO5for3uaKx7nTQFAFSJyTtHqBN3LNa9QZpWQsPO30V9&#10;nbFYPyNNAQBVltnOD9SJPBY790BpWhpj3R/U1xbJxIy7vDQFANSFNqHH4/4tzdaUyf2X9dejx7Q7&#10;T5SmAIA6yvLOg7UJPpawcvmuNB0qk3dfpPXfJ++XpgCAUWBs503KZB9Nw3Y2StOkJlruRlp/feKk&#10;KQBgFJncn6JM/tE02nO3laarFvqe1/qIxbR3XF+aAgBG2Yat26+sFYJoVvnhpyZ3H1KfN54XSFMA&#10;wDhp2s5TlaLQL5+RpssSVkgHKc/RJ90vSlMAwDgLReFjS4tEn0x3+n7B3qHTpx+otovEWPdbaQoA&#10;wP+EAjHQV5JvaO24pjTdp/hUCW3fPrmjNAUAYCnT2nEzpXhEEwrRtj3tcv9GbXs83SP3dAgAwHI0&#10;cn+YXlBWl7AqO166AABgcJl139QKzEoiTwkAwOqFlc7ftGKzvMw/WJ4GAIB0srx7L73w6Ck+bUKa&#10;AgAwPMb6V2mFaG/C6uonsisAAGvH5M4uLkrN/OwryWYAANbeutlzLr1nldSae4r8CAAAAHW25wbP&#10;+jfv+S8P1m/nRg8AAADAWGtMu4do/0y7OMa6d/NPtwAAAABG3gX9ocUFpfhDDNPyj5WnAwAAAID6&#10;Kj4qpfjUYm3xkyLFR6s087MvJd0BAAAAQLVlLXfk6j7weGUJfbb4sGQAAAAAlTJh3R1SfmVZqhS/&#10;/icvEQAAAADWTiP3h4VF0m+0hUoVc/6vBXbvJS8fAAAAANIxrR03My33BW0xkiImd9tM7g8q+ppw&#10;7hLh/79R2y9Fil8XDDlqzxsDAAAAgJUIi4rnhZytLTpSJCyKPrShteOa0l1Uw7pHhwXVydpzpIix&#10;/lvhf+8o3QEAAADAUpNb/HXCwuFj+y8mksb6ndl05xDpbkUOnT79wLDQeqf6/AkSFoi/Df87Id0B&#10;AAAAGGdN23lqZt3c4oVDwnymmfsbS3fJFb/GV/w6n9JvkoQF1JdMu3ML6Q4AAADAKNuwdfuVwyLg&#10;PdriIEms+6VpuUOluzVV/HpfWDx9SH1dCWKs/3n43xdIdwAAAABGgWn5x5rcn7J4AZAwX220524r&#10;3VVGeM/PDplXXm+qfMK0d11fugMAAABQB8387EsZ23mTcoOfJGER8qeG7WyU7mphouVuZHL3ae39&#10;pIixzme5e4Z0BwAAAKBKsrzz4HDT3tJu5lMkPPd3J6bd3aW72jN550Vh4fcL7b0myvsb7fmrSXcA&#10;AAAA1lrWcpuUG/VEcf9utrsvl65GWsN2bx0WT1/Wj0OS/NS0O0+U7gAAAAAMw4T198xs5wfKDXmq&#10;bMns3AOlu7FlcpcZ6/6gHJ9EcW+bmHGXl+4AAAAArJTJO0eEm/e/6jfeCWLdGyaOc5eQ7rBIw87f&#10;xeT+2+qxS5MZ0+4+QroDAAAA0I9pdW4fFkjfUG6sk8Tk7uSGdY+W7jCgsHh6ibH+n9qxTRP3unWz&#10;sxeT7gAAAABk1m8IN+G/1m+gV59wk//OQ6d3HyjdIRFjO/cNx/aH2jFPEuumTNvfX7oDAAAAxsPk&#10;idtvmuXu8+pNcopYf2b434OlO6yBgzYvXCQsnl6z5FykivX/Counl0l3AAAAwGhpWvfczLrd6s1w&#10;knQ/3Mw715LuUDJj/cNC2vq5ShDrjjPtzt2kOwAAAKBeJmbctcMN80fVm90UsX6XaXWeI92hwtZP&#10;bbusybtvUc9jilj/R9Pyk9IdAAAAUE3hpvUpJnc71JvaBDFt/9lGu3sT6Q41FRbSjzfWnaad4ySx&#10;/quNE+duK90BAAAA5Wjm264Ubnzfrd60JkhYfJ3XsG69dIcRNHGiu2pYaL9PO/9JYt0vTcsdKt0B&#10;AAAAw5Xl7jFhkfQT9eY0Raz/WnO6czvpDmPG2O7TwvXVUa+NBDHWf7bx4zP5V0oAAACkccjUrktm&#10;LX+MdvOZKH/ObOdw6Q7YpzE7f13T6nxcuWbShL+DAwAAwEo07NyDMuum1ZvMJHHfMy1/D+kOWJZG&#10;7p5vrDtbv6ZWn/DcH2nmZ/NJiwAAAFjK5O6V4Ybxv9qN5GoTnvc/me2+QroCVs2ctPNm4Zr9gna9&#10;JYn1201r7inSHQAAAMZN8S88xvrvqzeLCWJyf2LxL1XSHTBUjbxzWLjmfq1diykSFv3vbuZnX0m6&#10;AwAAwCgq/lYo3Pj9RbshTJFww/rGTVO7LindAaWYsO4OJnff0K7RFAlj6CdZPv8Y6Q4AAAB1VXza&#10;XJa7r2s3fWniZotPzZPugEoyeeeIsJgf3n8osJ03NfOzLyXdAQAAoMqK7y3KrP+VdmOXKO8qvn9J&#10;ugNqZcL6e4bF0/B+FdW6VpbPP1i6AwAAQNka7e5NjO18Trt5SxL++B0jbM+HneT+P+q1nyRuk3QF&#10;AACAtVJ8d0y40TtLv0FbfUzbfWRixl1bugPGQvEhJWHxdKI2JlLEWHd8lnfvJd0BAAAglWbeuVa4&#10;2fqIdhOWIsXiq2Hdc6U7YOwVX9hcfIiJNl5SJIznv4XF05HSHQAAAAYVbqoOzqzbvvhGK1ms/9zk&#10;ifM3le4A9NGw7tFhAXWyOpaSxH0z/O8dpTsAAAAsduj06QdmLfeupTdSyfKrsEjaIN0BWKFirIbF&#10;0zuVMZYkxrrfhv+dkO4AAADG157/am2Lj+bWb5xWn+7XTatze+kOwBCExdNBJnfb9DGYIt0vmnbn&#10;FtIdAADA6Jo4zl1iuH8X4f8SFkhHSHcA1tiG1o5rhjH+IW18poix7ufhf18g3QEAANRfZuceGG5y&#10;hvfJW7n/fvHdMtIdgAoJ4/PZYfzv1MZuonzCtHdcX7oDAACoh8y6V4SbpOF8t4t1/81afLcLUDcT&#10;LXcjk7tPq+M6TVyWu2dIdwAAANUxMe3uHm5UvqfcwKTKdJZ3HizdARgBJu++yFh3rjLeU+X9jfb8&#10;1aQ7AACAtdWwfmNm3Z+Vm5RUOaaZn30p6Q7ACGvY7q1N7r+szAOp8lPT7jxRugMAAEiv0Z67rbHu&#10;a8qNSJKE5/6JafnHSncAxpjJXRbmhD9oc0WauLdNzLjLS3cAAAArY1ru0HDjcp5+w7H6mHb33Ru2&#10;br+ydAcASzTs/F3C4uk72hySJNbPhLnoEdIdAABAXDP3NzbWf1a9qUgQk/sdTdt5qnQHAAML88hL&#10;wjz1T22OSRLrXrdudvZi0h0AABh3Wd45JNwg7FJvHFLE+o9ObvHXke4AIBljO/c11v1InXtSxLop&#10;M+3vL90BAIBxUHyxZLgJ+LB6c5Akbne4gXmedAcAa+KgzQsXabTca/V5KUGs/5dp+ZdJdwAAYJSY&#10;3B9krD9TvQlIk8+b1o6bSXcAULow5z0spK3MV2li3XHmxM7dpDsAAFAnZmrXFU3eeada5BMkLMB+&#10;3cg7h0l3AFBp67edd1nTcm/V5rMksf6PpuUnpTsAAFBFme08ylh3slrME8Tk7hsT1t1BugOA2jIz&#10;/vEm96dpc12SWPfVZt69jXQHAADKsGnbtouHovwGtViniHV/zVruSOkOAEbSxCnuqqbl36fOgyli&#10;3S+Lr2iQ7gAAwDBNtPwDstxtUYtymvwgy7v3ku4AYOw0cvd0k/uOMj8mSfHVDcVXOEh3AABgtYzt&#10;vDyz7t9a4U2RULxfJV0BAPbTmJ2/blg8fVybO5PEul2m1XmOdAcAAJbDtDt3M9Z9Vy2uCRIWSK3G&#10;tHuIdAcAWKZG7p5vcne2NremSJj7P9LMO9eS7gAAwF7FpyuFIvwnrYCmiGn7N62bPefS0h0AYJUO&#10;s3M3D/P2F7Q5N0ms3x7+92DpDgCA8dLMd9wms+6rSwpkupyStfzjzu8NADBsjdwfVnzlgjIfJ4mx&#10;7t3N/OwrSXcAAIyeLHcvLj4tSSuESWK775mcnbuKdAcAKEnxFQzFVzGoc3WChMXTT0JNeYx0BwBA&#10;PU203I2M9Z/Ril2izBnbeZp0BwCoKJN3jgiLnL8q83iqHNPMz76UdAcAQHWFovjsUBR3KsUsVT7W&#10;mJ6/rnQHAKiZCevvaXL/fWV+T5JQg1pZPv9g6Q4AgHJlW7Zfw+TuQ1rRSpHi05iKT2WS7gAAIybM&#10;868Mi5z/ajUgTdwm6QoAgLWRWffkUNy26YUpSb4waeduLt0BAMZEw849yOT+RKUupApfTg4ASG/d&#10;8fNXyKx/h1J40sT632StzoR0BwDAhQ6Z2nXJsHh6o1o3EsRY97eweDpSugMAYDCNVueRWe5O0opM&#10;mrhvhv+9o3QHAEBfDeseHRY5s0vrSapQlwAAfaybnb1YKESvX1pA0qT4L3khR0l3AACs2KHTuw80&#10;uX+nVm8S5Tch/OYDAIw7M+3vb6z/8aIikSzhuY9vTM/dW7oDAGAowuLpoFBzztRqUZq4L5p25xbS&#10;HQBglJlW52Umd/9PLwirT8N2Xn2hhYUDpDsAANbUhtaOa4YF1NA+vTXkZyEvkO4AAHXXzDt3zaw7&#10;btFknzDOZi33UOkOAIBKCYunZxvrh/n9gJ8w7R3Xl+4AAHXQyF0zs/6PyqSeJm3/5o2nnXYZ6Q4A&#10;gFqYaLkbhcXTZ9TaliLWuSx3z5DuAABV0bDdWxvb+Yo6eafJqcbOPV66AwBgJJi8+yJj3blK3UsT&#10;69/faJ9+NekOALCWTN4Z6iRvcvfeiRPdVaU7AABG2vn/8dEP7z8+Wv9T0+48UboDAKSWTXduGBYx&#10;n1Yn4QQJz91p5O7p0h0AAGPN5N0sy90ftJqZJNa9bWLGXV66AwCsRGb9s4x18+pEmyYf32h3Xk+6&#10;AwAAioadv0uox99R6miaWD9jpuceId0BAGLWT227embdB9XJNEWs/1nW4qNQAQBYjUar89JQV/+5&#10;pM6minWv2zS1cFHpDgDGW6PlnpTl7gx1wkySLl+2BwDAkBi7874mdz/Sa3CCWDdVfNG8dAcAo6/4&#10;fWVj/dvVSTFBwnP/1thOQ7oDAABr5KCFhYs0cvdarT4nifX/Kr6AXroDgNFR/F6ysW6rOvklSFgk&#10;fasx3b2TdAcAACpgIp97eKjT7cV1O1msO66Zz99VugOA+tg0NXXR4veP1cktSdzfw/MfLd0BAICK&#10;W7/tvMua3L1Vr+sJYv0fTctPSncAUD3N3N2v+D1jdRJLkxOyVuc+0h0AAKixRt55Qqjtpy2q9eli&#10;3Vebefc20h0AlGPPp+RY9y91okoQk3des2lh4cLSHQAAGEEvtqf9n8n9+7R7gSSx7pdZ3n2xdAcA&#10;w9Owc8P9Hobc5cb6h0l3AABgDBVfJB8WOU6/V1h9wr3GZ5u5v7F0BwCrY3KXhUXS0L7p2+Tdt6yf&#10;2nZZ6Q4AAGCf9fbM65ncf1y7h0gS63ZlefcQ6Q4ALlg27W9lWv7L6qSSIGHSO634vWXpDgAAYNka&#10;uXv+ni+iV+4x0qT74WbeuZZ0BwDny2xnnbHuF/rEkSTv22i7/yfdAQAArNphdu7m4R7jC4vuOdLF&#10;uu3hfw+W7gCMk8O2zN0gTAKfWjIxpErxe8ct9wzpDgAAYOgauT8ss/436r1JmryrmW+7knQHYNQ0&#10;Wu6ZxvquMvhT5ROmveP60h0AAEBpJqy7Q2bdN5X7lSQx1v0ky91jpDsAddRoz1/N2M4HtEGeImHx&#10;9XPT6rxQugMAAKgsk3ePCAuov2r3NIlyTDM/+1LSHYCqMtOdJxrrTlcGcZKYtvvSxIy7pXQHAABQ&#10;OxPW3zOznR9o9zqJMp3lnQdLdwDKdERrx+Uy696mDNREcb8Lz2+kOwAAgJFj8u4rw/3Of/V7oRRx&#10;m6QrAGthIvcPD4N6Rh+QSXJs1ureWboDAAAYGw3bfVC4z5pW7o9S5QdZ3r2XdAcghYM2b75Io+Ve&#10;qwy4VPmHyf1LpDsAAAAEh0ztumTW6hyj3Dulyl+z3B0p3QEYhLGd+xrrfqQMrCQJC6QfFn1IdwAA&#10;ALgADesenVk3q91bpcmeT/W7o3QHYLHiX3nCIumfSwdPmhT/SnXQ5oWLSHcAAABYoUOndx+Ytdy7&#10;tHuuJDn/+6QmpDtgPGWtHXc2LfftJQMkXdrN3D9cugMAAMCQmNwfFBY5Zyr3Y4nivmjanVtId8Do&#10;Kj5xLuT3+kBIEOveVnxynnQHAACANbahteOa4Z7sw+q9WopY/7Pwvy+Q7oB6mzjR3dLkfvOSCz1V&#10;rP9p8d1L0h0AAAAqppn7Z4f7tp1L7uNSxfpPmPaO60t3QPWZVueFxrpz1As6Td7faM9fTboDAABA&#10;TUy03I3CvdxnFt3bpYt1Lmu5Z0h3QDUUK/qwQPqketEmSHhu32i5Z0p3AAAAGBFhcfPicL937uL7&#10;v2Sx/v2NE07nP7Rj7RUr92Iho16YCWLa/pOHzczdQLoDAADAiGvY7q3DfeBXFt8XJot1/CkHhmej&#10;7f5fZjvvVy++NDknPP866Q4AAABjLstdM7P+j8p9Y5rs+bCwX/NhYVi5Rt55QrESVy+wNNmcTftb&#10;SXcAAACAqnHS/F3CveN3Ft1Lpov1M2Z67hHSHaBbP7Xtsqbl3qpeREnifm9yl0l3AAAAwIqEe8uX&#10;Ztb9a+n9ZqJY97pNUwsXle4wzoz1DwtpqxdKgpjcf7th5+4i3QEAAABJNXN3vyzv/ki7F00S66aK&#10;PqQ7jLpNmzZd2OSd16gXQ4KExdc/G63OS6U7AAAAYM1sXli4SLgnfe3ie9Rksf5fptV5mXSHUZG1&#10;OvcxLfdD9aQnifsRq24AAABUTTP3D8+sm9HvYRPEuuOa+fxdpTvUSTh5R4cV8D/UE5si/F4nAAAA&#10;auSI1o7LZfkQ/15/zyf6uaZ0h6ppTHfvZPLOserJS5MZ0+7yySEAAAAYCc28O9xPhLbuq6GP20h3&#10;KIOxnYax7nfqCUoQY/3bJ2bc5aU7AAAAYCTt+c7R3L9v8f1wslj3yyzvvli6w7CYducWYYH0JfUk&#10;JEhYIJ3eaLknSXcAAADAWGrm7ulhkeO0e+ZE+Uwz9zeW7rAaWcu/ICySfq4c5CRptv0HDt+66+rS&#10;HQAAAID9bLRnXi8snj6h3UsniXW7srx7iHSHC7J+2Cck993M+mdJdwAAAAAG0Mzd88P99M+U++xE&#10;6X64mXeuJd2h0Bj2P/nZ7qey6c4NpTsAAAAACUzauZuH+/gvqvfgaXJmyMHS3fiYONFd1bSG90dl&#10;Jve/MHnnRdIdAAAAgDXQzP1hmfW/0e7RE+VdzXzblaS70WLs3OONdacpbzpJwiLpyw3bvbV0BwAA&#10;AKBEk9bdIbPum9q9e5p0Z7PcPUa6q5+N3z/tMiZ3b9Hf3OoTFl9/aLT4YiwAAACgDrKWOzLcx/91&#10;8X19whzTzM++lHRXTeEgPDSsInPlxafKd5p5567SHQAAAIAamrT+npn1P1Du91NlOss7D5buSrSw&#10;cEDDdl6tvMA0sf5fptV5mfQGAAAAYARlLbdJXQ8kiftvyCbpavga03P3Nrk7QX8xKeKmTNvfX7oD&#10;AAAAMEYmbfdBYV0wvXSdkCw/yPK5e0l3aRjrjgr5u9JZkoTnfv262dmLSXcAAAAAcKFNU7sumbX8&#10;MdoaIkls8TdV7kjpbvlC4zsa67+15AkTJTz31kar80jpDgAAAAAuUDbtHhMWOLPaGiNJzv9UvztK&#10;d732fGZ6PsTPTLeddxw1O38F6Q4AAAAAVuzo6d0HhnXGu5asO1Kl+D6pVmdiT2fqDquOOyOs0J68&#10;pwMAAAAAGKKwBjk45MzeNUmapFswWf/BbMtZ15DXDAAAAABr7ojW7mtmufuwumZZQVa8YDK5nw95&#10;trwuAAAAAKicLO8cklm3S1vTLCcDL5gmWu5G0jcAAAAA1EYz9zfW1jj9MtiCybr/Sl8AAAAAUDvF&#10;mkZd60TCggkAAADA2GDBBAAAAAARLJgAAAAAIIIFEwAAAABEsGACAAAAgAgWTAAAAAAQwYIJAAAA&#10;ACJYMAEAAABABAsmAAAAAIhgwQQAAAAAESyYAAAAACCCBRMAAAAARLBgAgAAAIAIFkwAAAAAEMGC&#10;CQAAAAAiWDABAAAAQAQLJgAAAACIYMEEAAAAABEsmAAAAAAgggUTAAAAAESwYAIAAACACBZMAAAA&#10;ABDBggkAAAAAIlgwAQAAAEAECyYAAAAAiGDBBAAAAAARLJgAAAAAIIIFEwAAAABEsGACAAAAgAgW&#10;TAAAAAAQwYIJAAAAACJYMAEAAABABAsmAAAAAIhgwQQAAAAAESyYAAAAACCCBRMAAAAARLBgAgAA&#10;AIAIFkwAAAAAEMGCCQAAAAAiWDABAAAAQAQLJgAAAACIYMEEAAAAABEsmAAAAAAgggUTAAAAAESw&#10;YAIAAACACBZMAAAAABDBggkAAAAAIlgwAQAAAEAECyYAAAAAi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YrgLJomx/lUXWlg4QPoEAAAAgMpaCGuXzPpX&#10;a2ubC8qKFkz7x1h3fJZ37yWvBQAAAABKl7U69wnrlRMWr18GzaoXTPsnLJ7+luXuSHmNAAAAALBm&#10;MuuOzqz/h7ZWWWnCgsmdpG1IEuu+OWndHeT1AwAAAEAyG2e6dwrrjmOXrEPS5STp6kIXOmp2/gqZ&#10;7bxD2SlJjHW/aeb+MOkOAAAAAAaWWWdCfq+tOZIkrInWHT9/BekuLryIJ2e5O0N9kgQxufuCOWnn&#10;zaQ7AAAAAFhi44y7ZVg/bF68nkgXd0az7Z4k3a1MdvJZ1zAt9yG9g9XHWHd2yPOkOwAAAABjLLOd&#10;dWGdcM7idUOyWPfB9Vt3XV26S8/k/tkh82rnafKxxvS260p3AAAAAEbYxpmzbhAWMZ9S1gWp0m22&#10;3TOlu7U10XI3MtZ/RnlRaWLdXLPdfap0BwAAAGAEZHbuWeF+v7vk/j9VwgJs48zcDaS76shy9+Lw&#10;As9d8oJTxbr3TE7NXUW6AwAAAFADh2/ddfXiV+HUe/w0OafZ9i+U7uqhmXdvE174Vxa9kWQxuT/F&#10;tP1jpTsAAAAAFdJszz9pmB8kF7K5+FAI6a7+TMtPZtb/UXmjSWKsf9O6b81eWroDAAAAsIbO/6oi&#10;P7SvKgr5XWadke5Gm2l37hbe8HGLDkCyGOtaWT7/YOkOAAAAwBA0291HhvvvkxbfjyfMscUX1Ep3&#10;48vYzstN7v+fcoASxW2SrgAAAACs0KbN2y6eWfcG/Z47Qaz/R3j+o6U7aJot/4BwoH6sHsAUsf4H&#10;k9bfU7oDAAAA0EdzJtyf537LkvvqdDlhsj1/b+kOg9i0bbgrWGPdX03ePUK6AwAAABA0292Xh/vl&#10;fy++f04W61+9sLBwgHSHVDLbeVQ4wEP7HUmTu2+YrbtuL90BAAAAY6E57e6e5e572j1ymnRt1nIP&#10;le6wFsypu65o8s479ROy+hjrfx1WvhukOwAAAGCkNNt+Y7jv/fPi++Bksf7Nm2bP4VOsq8Lk/iCT&#10;u23qyUoS9/nJrfM3le4AAACAWmlOd24X7mm/rt/rJoh1p2Yt/zjpDlW2obXjmg3rPqyeyBSxbnfT&#10;uudKdwAAAEAlhXvW9eH+9VdL7mdTxbr3HL3151eW7lBXWd45JJzQnUtOcKIY6z86ueWM60h3AAAA&#10;QCkmT9x+06ztP6fdsyaJdXNN23mqdIdR1Mz9jY3tfFa9ABLE5G6HafunSHcAAADAUBW/+ZTlbrd2&#10;b5oke/5xwPOPA+PKtNyh4SL4pXpxJIix7t0bjt/OP1MCAAAgiWLxUixitHvPNOHPTxDRaM/fNixw&#10;vqZfOKtPeO6fhAvwMdIdAAAAsCzFr8EVvw6n3WMmifWfK36dT7oDlqdh/UaT+z+pF1WaHNPM80tJ&#10;dwAAAMAexQcpFB+ooNw/psqvig+EkO6A1dvzZV62+13lYksT66YnbfdB0h0AAADGTPGR3OGe8FT1&#10;XjFJ3NeLjxaX7oDhChfzK8KF9++lF+LqY6z7r8ndK6UrAAAAjKDiS12LL3fV7gcT5c/Fl9NKd0B5&#10;Mtt9YLggtyy6QJPF5P77Zqu/h3QHAACAmspa7qFZ3rXaPV+auO8Vvxkl3QHVM+HcJcIC5436Bbz6&#10;GOv+kll/uHQHAACACltYWDgg3Lu9WruvS5R/N9vdl0t3QP00rHt0WECdrFzcieK+3pzZye+iAgAA&#10;VMRke/7e4T7thKX3bcmypTnjHyDdAaPj6OndB2Yt9y7lok8Ty6edAAAAlCGz7ugsd39X79FSxLo3&#10;bNq27eLSHTAewsV/cMiZPYMhYYz1n2u0uzeR7gAAAJDIxpnuncL91rGL77/SxZ3UbHcfKd0BaOad&#10;axnrPqIPmNXH5O4s0+4+R7oDAADAgDLrTLiv+t3i+6xksf4dR83OX0G6A9CPaXWeEwbNLnUwJUix&#10;OGvmZ19LugMAAMAiG2fcLcN90+bF91Hp4s5otuefJN0BWKni1+qM7XxOH2gJYv328L8HS3cAAABj&#10;K7OddeG+6Jyee6WUse6Dh2/ddXXpDsAwNKxbn+XuPHUQpsm7mvm2K0l3AAAAI2vjzNwNwiLmU8r9&#10;UKp0Mzv3LOkOwFprznRuV3y0uDI4k8RYNztp5x8t3QEAANRes+2eGe5zuovve5IlLMA2zpx1A+kO&#10;QJVktnN4GKh/XjJwE6X4Ut5DpqYuKd0BAABUXvErcMWvwmn3NolyTvGrfNIdgLowLX+PLHffUwZ1&#10;khjrTsxs94HSHQAAQGU02+5JxYcqaPcwibK5+FAI6Q7AKDC5e6XJ/X+UAb/qhMXTfzLrXiFdAQAA&#10;rKl1x89fIbOdd2j3KUli3e9DjHQHYNQ1bPdBYfF0ojohJIn7XnPG3V26AwAASK74Ytdwz3GSfi+S&#10;JMdmrR13lu4AjKtNU7sumbX8McokkSbW/blp/UbpDgAAYEUO2rzt4mGR9Hr1fiNFrP9HuG85WroD&#10;AF2Wu8cY636iTiQJEp77a432/G2lOwAAgKhmyz8g3Jts0e4pEuWErNW5j3QHAINp5mdfKSxw3q1M&#10;LklicneeabtDpTsAAIDiV+1eHhZJ/9buHZLE+ldv2rTpwtIdAKRjWv4pYZGzQ518EsRY/9lm7m8s&#10;3QEAgDHQnHZ3DwukoX2yb2ZdnrXcQ6U7AFgbEzPu2mGB81F1YkoR63ZlefcQ6Q4AAIyQ4u+bi79z&#10;Vu8BUsT6N2/8/mmXke4AoHxN654bJr7d6qSVJO7DR/xk9zWlOwAAUCPN6c7twiLma3qNTxDrTs1a&#10;/nHSHQBU2+TW+ZuGBc7n1QktQYz1Z5rcHyTdAQCACmpatz4skn6l1fIksd33TE7NXUW6A4D6CpPl&#10;BmPdr9XJLkHC4umdh06ffqB0BwAASrDhxO03DTX/c1qtThM317Tdp0p3ADCaTKtz+7B4+oY+Ea4+&#10;4blPzmz3UdIdAAAYoj2/kp/7sxbX42Rp+49ObvHXke4AYPyYvHNEWOT8VZ0kU8S6N0wc5y4h3QEA&#10;gFUoPvQpG+aHPuVud7EIk+4AAPubsP6eme38QJ9Ak2RLc8Y/QLoDAADL0LSdp4YaOrSvFSn+7rn4&#10;+2fpDgCwXFnLbdIn1tXHWPdvY7svl64AAIDYsPXnV86se49WPxPlV822Wy/dAQBSyPLOg8Mip6VM&#10;ukkSnvu7pr3zbtIdAABjpfhI7lAPT1lcH9PFfb0507mddAcAGKZmfvaljO28SZ+QVx+Tuz+Ztp+U&#10;7gAAGDnrZs+5dGbdm7U6mCh/brb9RukOAFCmsLh5rBnmfxWz7qvNvHsb6Q4AgFqabM8/JMudVWtd&#10;krjvNWfc3aU7AEAVbdi6/cpmmL93bd0vQ0F4sXQHAEB1LSwckFn/arWepcm/Q118hfQGAKij4gvu&#10;wmQ+p0zyaWL9Zw4/2d1IugMAoFSN9vy9s9ydoNasNOETZwFgVE2e5K8TJvqPLZr4k8VYt9Pk/tnS&#10;HQAAayKz7uiwSPq7VpuSxLo3bNq27eLSHQBgXIQFzvNCzlaLQ4KY3H0oO/msa0h3AAAk0Zjp3inU&#10;mWMX152EOSmznUdJdwAAhMVTa+fNTMt9QSkaSRIWZtsy654s3QEAMJBQQ0yWu99pNSZJrH/HUbPz&#10;V5DuAADor5H7w8Ii5zdqUUmRUJjM1KlXlO4AAOgxMeNuGerF5iX1I1ncGfyHPABAEpPW3SEUlW/q&#10;BSdF3EnNdveR0h0AYEw12/6FJvfn6LUiQaz/YLZlO78qDgAYrqzljjTW/U0tRgkSnvv1B23mj2sB&#10;YNQdNjN3g8y6T2m1IFG6YZH0LOkOAIC1l+Xde4UFzvFKkUoSY/2PTdvfX7oDANRcs+2eaYqFjDLn&#10;J0mxAJvu3FC6AwCgWsIC51VqAUuTf4XF08ukKwBADayf2nb1Ztt/QJnTk8RY94vMdtdJdwAA1Eej&#10;7R5icme1Apck1h3XzOfvKt0BACoizP9PMi13hjp3p8nmbNrfSroDAKD+Ns2ec+mwwHmzUvTSxPo/&#10;ZrlrSncAgDW07vj5KzTb/u3q/Jwi1v0+xEh3AACMvqzlHxeK4KlLimKiGOu/0rDdW0t3AIDEGq3u&#10;I8Ncu1WbgxPl2KzVvbN0BwDA+JqcnbuKyd17lWKZJMa6c03efZF0BwBYgXWzCxcrPsVUm2eTxPp/&#10;ZNYdLd0BAIAYYztPC0W5oxbUBAmLs09nJ+3mE5QA4AJMtPwDik8r1ebSFDEt98Os1bmPdAcAAAbV&#10;mJ6/rsn9x7VCmyJhYTbPd3QAwP8Y2315mHf/nzZnJon1r960aeHC0h0AAEipkbvnh2L7M7UIp4h1&#10;Hzx8666rS3cAMPImpt3djXXfVefEFLEuz1ruodIdAABYK5N27uahEH9RLdBJ4s5ott2TpDsAGBkN&#10;6zea3P9Jn/sSxPo3bzzttMtIdwAAoAqyvDNhrPutWrwTxFj/9okZd3npDgBq47Dpzu3C/Pg1bW5L&#10;lFOzGf846Q4AAFRdKN53DAucby0q6MkSbjy2mnb3EdIdAFROw7r1JnfnaXNYkrS77yk+5VS6AwAA&#10;dRYWOEeFG4e/q0U/Rax73brZ2YtJdwCw5hrt7k2M9Z9T56gkcXPNdvep0h0AABhVjfb8vcPi6QT9&#10;hiBBrJtq5u5+0h0ADE3DuueG+ewsdS5Kk49NnuSvI90BAIBxs7CwcEDxEbfKTUKq/DPkpdIdAKzK&#10;xIy7trH+o4vmmYRxu411z5PuAAAAehUffRtuGHL9RmL1CTci32nY+btIdwBwgRq281ST+x3anJIm&#10;7vOTW+dvKt0BAAAsz8bTzr2Myd1b9BuM1Scsnv4Qnj+T7gBgjw1bt185zA/v0eaNRPlVZv0G6Q4A&#10;ACANY/3jw03MacrNR5KY3H852+pvJd0BGCOm7R8b5oBTtLkhTdzXTatze+kOAABguCZOdFcNNzfv&#10;029MVp+wMPtFZrvrpDsAI2bd7DmXblj3Zm38J8qfM9s5XLoDAAAoVzN3T8+sc8pNS5pY96mNM2fd&#10;QLoDUEON9vxDTO6sOsaTxH3PtPw9pDsAAIBq2mh3Xi8scD6h39CsPib33UbbPVO6A1BVCwsHmLZ/&#10;lTaOU8RY958w17xCegMAAKincGPzAmP9zxff7KRKeO4PNNrzV5PuAJRo6N/zlvstmZ17oHQHAAAw&#10;Wky7cwtj3ZeUm6AkCc99uml3nyjdAVgDpu2OCoukv2tjMkmse8PEce4S0h0AAMD4MLbTCDdav1Nv&#10;klLEurcd0fr15aQ7AAk0Zrp3Mm3/LXXMpclJme08SroDAABAobgJCzdKxy66cUoX62aauX+4dAdg&#10;AKbdbRg7zP+44d9hpnZdUboDAADABQkLnKPDTdQ/1JurJHGv3TQ1dVHpDsB+JmbcLYf567MhZ4Qx&#10;/mTpDgAAAKuRtTr3Mbn7oXLTlSThxvBHxnbuK90BY8m0/AuH+QEtmfUfzLZsv4Z0BwAAgGHYtLBw&#10;YZP716g3ZGnyj/D8L5HugJF12Ja5G4QF0ieVMZAkxrr5sEh6lnQHAACAMoQbvoeFtLUbthQxuft2&#10;trV7Z+kOqLVGyz0zLGS8dq0nie1+Kpvu3FC6AwAAQJWs33beZcMC563qjVyKWPf7ECPdAZW3fmrb&#10;1YvvKlOv5wQJi69fhEXSOukOAAAAddLMu08IC5yfajd6ibJ544y7pXQHVEKj5Z4UFkmnK9drqmzO&#10;pv2tpDsAAACMgo22+3+Z9e9Xbv6SxFh3TvFH89IdsGYmZtzlwwLp7dp1mSR7/mW1y7+sAgAAjJMs&#10;d88Y5t9yhOf+pGnvur50ByTVaHUeGRZJW7VrL0VMi7/dAwAAgCgWNsUCR7txTJHzF2buGdIdMLB1&#10;swsXC9fR67XrK1H+kbXd0dIdAAAAEFf8al24gTxn0Q1lulj//uJXBKU7QDXR2vEAY/2P1WsoQfZ8&#10;t9nM/H2kOwAAAGBwxYc6hJvLzYtvNpPFup8WH04h3WHMGdt5ucn9/1OvlQQxeec1xXeZSXcAAABA&#10;WsXHime5+712M5oixceiFx+PLt1hxJn2zrsZ676rXQtp4vJsZudDpTsAAABg7WSt7p1N7r+t36iu&#10;Psb6dsjDpDuMiIbtbAzXzZ+0c54iYdH9lo2nnXsZ6Q4AAACohnAT/JKwwPmndhObIuH5X3PQ5s0X&#10;ke5QE432/G2NdV/TzmminGrs3OOlOwAAAKD6jO3c1+TuR8rNbZLwB/vVZtrdQ8M5Ok87dykSnvu9&#10;k7PnXEW6AwAAAOrroIWFi4Sb3NcuvulNmL9nlo+ELlOj3b1JWCR/Tjk3qTIXnv9p0h0AAAAwupq5&#10;f3hm/YxyU5wqx26c6d5JusOQmHb3OSZ3ZynHP1U+1pjedl3pDgAAABg/R7R2XC7L3duUm+UkMdb/&#10;1thuQ7rDKkzMuGuHRdJHtOOcJm63se550h0AAACAxcIN+RPDTfPp+g316hOe+0um3bmFdIcLYNr+&#10;KSZ3O7RjmSifN60dN5PuAAAAACxXoz1/NWP9B5Sb7CQJi6efh/99gXSHYMPW7VcOi9Z3Lz5WCfOr&#10;zPoN0h0AAACAVBpt98xww91ddAOeLtZ9YqPdeT3pbmyYtn+sabufqMckSdzXTatze+kOAAAAwLBt&#10;nDnrBmGB8yn9Bj1BrHPN3D1duhsp62ZnLx0WSW9S33eCGOv+kll/uHQHAAAAoGyZ7a4zuf+FdgOf&#10;IuG53zdxiruqdFc7jbZ7iLG+pb23NHHfMy1/D+kOAAAAQFVlW/2twgLny/qN/epjrDstLD4eL91V&#10;08LCAeE1vkp7/SkSjsF/wiL1FdIbAAAAgLoyucvCDf4ftBv/FAnP/5aNp517GemuNI3puXuHRdLx&#10;2mtMlC1hkfRA6Q4AAADAqGnY+buEG//vLFoIpIt1eTbjHirdDV1YCB4VFkl/U19Lilj3honj3CWk&#10;OwAAAADjJCwKXppZ/68lC4VUsf7VCwsLB0h3q9aY7t4pLJC+pfaVIGEBdnJmu4+S7gAAAADgfM3c&#10;3S+zbkpbSKSIyd0Jjfb8vaW7ZTO20wiLpN9qz5kk1r/DnLrritIdAAAAAPS3aWrholnefZ26wEiQ&#10;4tfoil+nk+56TJzobhm2fUlrlyLhubeFheGTpTsAAAAAWB3T7j4iLHK2aguQFDG5Py3L3XnathQx&#10;Lfeh7OSzriFvBwAAAACGY2LGXT4snt6uLUyqkvD65rMZ/yx5yQAAAABQjmZ7/klZ7s7QFi5rGZO7&#10;T2cndW4oLwsAAAAAquXwrbuunln/QW1BkzphgfQLk3deJF0DAAAAQL2ExdOzTO7ntQXPShKe68vZ&#10;Vn8reXoAAAAAGA3Fr8vt+bU5ZSEUj/t9aJPJUwAAAADAeDB590WZ9ecuXiSZ3H+7YefuIrsBAAAA&#10;wHhr5jtuI/8XAIAKuNCF/j+hCQifZF5d2wAAAABJRU5ErkJgglBLAwQKAAAAAAAAACEA7bBFrZ0w&#10;AACdMAAAFAAAAGRycy9tZWRpYS9pbWFnZTMucG5niVBORw0KGgoAAAANSUhEUgAAAuAAAANUCAYA&#10;AAGF9ahIAAAAAXNSR0IArs4c6QAAAARnQU1BAACxjwv8YQUAAAAJcEhZcwAADsMAAA7DAcdvqGQA&#10;ADAySURBVHhe7d09bxRJu4Bhso02IyNCWrGIGXBERkZGROYMCY9xcrR/eH8DCV4Q2epQpniXj8LM&#10;R/fT9VRft3QF57ysPdMul8vl/rgj/bJ/Lh/93xf1/6U5+vpAf6/+E03R+93msnWQv3d99ehZ/U90&#10;TH//9cdvrQP7K/U/1yG1DuSh6ofSbbUO3Knqh9bX/bPbnLcO1lSur7YP66dS6wDNpX7KddY6IFHq&#10;S1hHrQOwlPqSxqysk1tvemn15Y1V6432pr7U3LXeWO/qS89V642k8mmZWt9K3719dXav+QaSqm+r&#10;z1oveBT1LfZR6wWOqr7lZdp323Q04dvAx26bjqYejnlrfeK1q4dm2lqfiG/VQ3Vac2+bjub66sHd&#10;eugOr/UB2U89hPvV+gAcpx7Sdq3/gGnUQ/y5XrdNR3NzsFv/A/NxwIM54MEc8GAOeDAHPJgDHswB&#10;D+aAB3PAgzngwRzwYA54MAc8mAMezAEP5oAHc8CDOeDBHPBgDngwBzyYAx7MAQ/mgAdzwIM54MEc&#10;8GAOeDAHPJgDHswBD+aAB3PAgzngwRzwYA54MAc8mAMezAEP5oAHc8CDOeDBHPBgDngwBzyYAx7M&#10;AQ/mgAdzwIM54MEc8GAOeDA3Ggt2c8C/1PoHTKMe4h9r/WOO9/715qwe2ttr/cccph7Kw2p9IG5X&#10;D93xlVs0tz4w36qHa7pan4RH/3d9sX1ZD9E8tT7pWtVDElPrBaxFPQTxfXizedp6QaMqT3ipb33Z&#10;Wi9uNPWt9lXrhWZX31rftV54NvWt5Ond5eZV6430bu9fx3ut9aZ6VV/yGLXeYC/qSxyv3h6cV1/W&#10;+LXefKTZfx3vtdbBmFv91OuudWCmVj+VvlSWY60Ddapufh3vtdZBO0Z5hHD9kNqn1kHcV/0QOqbW&#10;Af2Z+p/o1H715Nq3r87u1X+qKWsd7Po/ac4caI3ZN9PJp3m9/r81df9e/Pn7Nwf7K/WfaKpaB7ml&#10;/nMdW+ug7qP+59q38it560AeIv2fyaJqHbxT1A+r72sdrCnVT6PWwZlT/bTr65+Lx89bByRCWWLW&#10;l7GOWgdhCfXljFvrTfegvrxxar3JHtWXm7eyR916Yz2rLz1frTeTSX0b/dd68ZnVt9VfrRc7ine7&#10;7Yv6Npevt3MF51Tf8nK1XtQa1LcfV+tFrFE9HPOV9YqGOV1fbR/WwzNtrU/Gf+phOr3WB+fn6mE7&#10;vNYHY3/1MP6666tHz1ofgMP9chu49R9xunp4/6v1j5ieg70ABzyYAx7MAQ/mgAdzwIM54MEc8GAO&#10;eDAHPJgDHswBD+aAB3PAgzngwRzwYA54MAc8mAMezAEP5oAHc8CDOeDBHPBgDngwBzyYAx7MAQ/m&#10;gAdzwIM54MEc8GAOeDAHPJgDHswBD+aAB3PAgzngwRzwYA54MAc8mAMezAEP5oAHc8CDOeDBHPBg&#10;DngwBzyYAx7MAQ/mgAdzP9lAHy+f3L+5s1up9Q+YTj3MP9b6xxyvHtZf1/qP2V89jIfV+kDc7vpi&#10;+7IevuNrfWB+VA/XdLU+CTMc6K8rt+BvfdI1qockptYLWIvyCOF6GOJrvaCR1be9fK0XN5L6Nvtq&#10;yafAzuX66sHd+vb6rfXCM6pvJ0+tN5FBffl5a72pHtWXO0atN9iL9683Z/VljlfrDS+pvqzxa735&#10;SPVlrKuy5GodjDnVT73uWgdmaov+Ot5rrQM1hfrh9bNaB+0Y9cNpn07ZJvjlU/7081oH9Db1P9Op&#10;tQ7u1+o/09Q50AtUDvTQv45rmnxnaqje7bYvvh7UP2MVqzS1BvCh6oeSlu/66tGz1iCdSv00Ulyt&#10;gRilvgRpuno9Wbi+POnwWgOqa7vNeX3p0o+9fXV2rzlwkqpvS2uuNTCGZHZfR3//9cdvzQGwMvVw&#10;aITKmYStLzKflW3OeqiUIbP0aephVE+5ddQ8yvZoPcSKrvUFYV710GuOyk5A66CzjG9uAqjjah1Y&#10;+lS/ZLqtuU9cIobTf7+qdYAYS/1SryOz9LrVYTBWrTcKRR0iuRrtxCVi1OHTZ60XDEdb+gQxszSR&#10;6rCbt9YnhnAXj5/XIXlaTlwigzpc98vppWT2w+m/ZmlGZl3N0AxwhmaAMzQDnKEZ4AzNAGdoBjhD&#10;M8AZmgHO0AxwhmaAMzQDnKEZ4AzNAGdoBjhDM8AZmgHO0AxwhmaAMzQDnKEZ4AzNAGdoBjhDM8AZ&#10;mgHO0AxwhmaAMzQDnKEZ4AzNAGdoBjhDM8AZmgHO0AxwhmaAMzQDnKEZ4AzNAGdoBjhDM8AZmgHO&#10;0AxwhmaAMzQDnKEZ4AzNAGdoBjhDM8AZmgHO0AxwhmaAMzQDnKEZ4Aztzte1/gGks9uc1yH9896/&#10;3pw1/2Po0N9//fFbHbrH1fqgsJT3u81lHZrT98/F4+etTwpz+vfiz9/rEIyt9WJgCnWI9VNZ4Lde&#10;KOzj+urB3TqUctR6E/C1OlTy9+5y86r1BlmXskNXh8TYtd48Y6pf8vXWOigkdvH4ef3S6vvKdlDz&#10;oNG1+uXTobUOJsu7vti+rF8iTdXbV2f3WgebGPXLoKhaXwSmM+ufxHVYThCbxsknLimm1hePH5ml&#10;B8gJYt9K9ydxHVbriz66+ta1tkY9heDj5ZP79S1K/9UaLFnUtyDtV2sQ9WQ1Jy4pptYgi1ZfijRv&#10;rcE3B38S1+KVbbfW4DxW/bBSn7UG7a32uZeH1GM/O4XAn8QlKUNf323An8k1TLedv17/iZSz1qBu&#10;qf9cylFrEP+Si3TVe9dXj541B+8BFrv/nvSzynZfa7Ceon5oadlag3NK9dNIsZXLvFoDcg5l6VM/&#10;rTRvU6yzj1VfgjR9c6yzj1VfkjRNrUG2NFfC6+QyXKt5fbV9WF+utF8Zbw9XX7p0e63Bk0l9G9K3&#10;tQZLWi6e0JfK9Y7NQTIAp+WuuKmvoexZfctaS61BsAb17WvUWl/01XFa7ngt+ef1Xjktd4B6+vN6&#10;r+qhUrZaX0x+rh429V7kaayjcVpux3k+z3TqIVUPWWfPpx5iLVXri8K0nJa7QF/fJYoYTssNyFOO&#10;l1e/FJq61sFmOfXLolNrHVw64bTc43u3275oHlS648/+B7Sm01hHU7+E+lmtg0Y+9cupL/nz+nj8&#10;2f9TTmMdX/1Sryt/Xl+f+qUfv9abZz3qMBgv62y++PBm87QOi/yVcxhabxLqEMlb603B9+pwyVPr&#10;TcBtUpyW6zRWTtXlablOY2VqdWgtX+vFwVTqMIuv9WJgFpGn5TqNlaXMelpu+eCtTwrR6pCcrtYn&#10;gaXV4Xl8/rxO7446LddprGRTh+7tOY2V7OpQ/rHWP4as6rC2zmZc5YasZm6GZoAzNAOcoRngDM0A&#10;Z2gGOEMzwBmaAc7QDHCGZoAzNAOcoRngDM0AZ2gGOEMzwBmaAc7QDHCGZoAzNAOcoRngDM0AZ2gG&#10;OEMzwBmaAc7QDHCGZoAzNAOcoRngDM0AZ2gGOEMzwBmaAc7QDHCGZoAzNAOcoRngDM0AZ2gGOEMz&#10;wBmaAc7QDHCGZoAzNAOcoRngDM0AZ2gGOEMzwBmaAc7QDHCGZoAzNAOcoRngDM0AZ2gGOEMzwBma&#10;Ac7QDHCGZoAzNAOcoRngDM0AZ2gGOEMzwBmaAc7QDHCGZoAzNAOcoRngDM0AZ2gGOEMzwBmaAc7Q&#10;DHCGZoAzNAOcoRngDM0AZ2gGOEMzwBmaAc7QDHCGZoAzNAOcoRngDM0AZ2gGOEMzwBmaAc7QDHCG&#10;ZoAzNAOcoRngDM0AZ2gGOEMzwBmaAc7QDHCGZoAzNAOcoRngDM0AZ2gGOEMzwBmaAc7QDHCGZoAz&#10;tDul1v8A2d0M7i99vHxyv/WPIJs6pNu9u9y8av1H0Lv3rzdndRj/utYHgB69320u67A9vNYHhF7U&#10;YXpaZepvfXBYyt9//fFbHZ7T1fpEEOnDm83TOhznq/WJYU4nrbOPqfyIaL0QmFodcsv0z8Xj560X&#10;Bae6vnpwtw6z5Wu9QDjG9cX2ZR1W/dV6wbCvOoz6rvxoab14+Jk6dHLlz/78SjkHqg6XvLXeGOsW&#10;vu0XUeuNsj51OIyZP/uv1yx/Xu+11gFgTAedxjparQPCGIZcZx9b6wCRV/2y6uv82T+/fy/+/L1+&#10;OfWzWgeOvnX95/Veax1I+lO/XDomf/bvV/0SaYr82b8fQ/x5vddaB5wgu815/TJo7ppfAGZTD7si&#10;82f/+a3qz+u91vrCcJpV/3m911pfKA7jz+sJan3h+LV6+JSh66tHz1pfRH5knZ241heUz97tti/q&#10;YVL2Wl/gNauHRSPlz/4G9ioqf5FrffFH1tVdohRTayCMxmmsGnag17cnlfX59mFrkGRU35L0Y5lP&#10;y/Xnde1dawD1yp/XdXStAdWT+jKl4+vxtFx/XtfktQZauIvHz+vLkeapOfAC1E8vzV+5wU1rEM6h&#10;fkopvjnvxuXP6+qm1gA9lj+vq9taA/YQ9cNI/fb21dm91uC9Tf1PpTzt82d/f15X+poD25/XNVpf&#10;Bnf9PyXpuMqpDOWnZJlQyh0W6v9bktRj+94Kp/5zSdJSfb3KPtaHN5un9cNJkuZs7ivD66eRJE3R&#10;Unc5KD8s6kuQJO3TMSdizq38EKkvT5L0ddnu9Wt1Lmm19bjKPppHP0savbU8UcNtPiSlz7O+PrE6&#10;l5Sl8kjZ5kTGjXIny3qoJGnZysU0rYmKPbjBu6To9r1kncNYnUuavCkuWecwbsAl6eissvtSvyyS&#10;9GNW2XlYnUu6U+7E15ogyKV+OSWNnFX2+DzDTBqoj5dP7re+0Rlf+WFdh4GkLC11+1X65gZcUocN&#10;dWMoYrjEX1qutdwYihhW59KMWWUTxupcOj03hqIHLvGX9sjtV+nd9cX2ZR2uklyyTmZW51pVLqZh&#10;WG6PqxGzymaNymKlfgtIebLKhm+5AZe6ziob9le/baRlssqGaVidK6RytVprAALTqd9u0um5MRQs&#10;xyX+OiiXrEOf3B5XzdwYCvKxOl9pVtkwGDfgGjurbFiPcl+h+q2vjFllAzesznPk9qvAr7gBVye5&#10;/SpwirLoq9OJInLJOjAXq/OJc8k6sASX+B+ZVTbQmzo96fussoFMVr86t8oGRlGntXGzygbW4P3r&#10;zVmd9nLn9qvA2tXpMEduvwrQ1t0NuFyyDnC4stit02hsbgwFMK3ZVudW2QCBTr0Bl1U2QB9+eXtc&#10;N4YCSODr1XnzHwDQPRM4QFImcICkTOAASZnAAZIygQMkZQIHSMoEDpCUCRwgKRM4QFImcICkTOAA&#10;SZnAAZIygQMkZQIHSMoEDpCUCRwgKRM4QFImcICkTOAASZnAAZIygQMkZQIHSMoEDpCUCRwgKRM4&#10;QFImcICkTOAASZnAAZIygQMkZQIHSMoEDpCUCRwgKRM4QFImcICkTOAASZnAAZIygQMkZQIHSMoE&#10;DpCUCRwgKRM4QFImcICkTOAASZnAAZIygQMkZQIHSMoEDpCUCRwgKRM4QFImcICkTOAASZnAAZIy&#10;gQMkZQIHSMoEDpCUCRwgKRM4QFImcICkTOAASZnAAZIygQMkZQIHSMoEDpCUCRwgKRM4QFImcICk&#10;TOAASZnAAZIygQMkZQIHSMoEDpCUCRwgKRM4QFImcICkTOAASZnAAZIygQMkZQIHSMoEDpCUCRwg&#10;KRM4QFImcICkTOAASZnAAZIygQMkZQIHSMoEDpCUCRwgKRM4QFImcICkTOAASZnAAZIygQMkZQIH&#10;SMoEDpCUCRwgKRM4QFImcICkTOAASZnAAZIygQMkZQIHSMoEDpCUCRwgKRM4QFJ33r/enLX+BwD6&#10;9X63ubzzfa1/CEAHLh4/r1P1ryv/uPlBAAjx78Wfv9cp+fj+/uuP31ofHIDpXF9sX9Zpd76szgGm&#10;cX314G6dWuMrn7z1ogD4Ucgq+9j+2W3OWy8aYK3evjq7V6fIPFmdA6v0aSFbp8Fxene5edV8swDJ&#10;XV9tH9apbvzKm20dBIAMysU05Qy9OqWtu9YBAuhJuXq9Tln6WS7xB3pglT1BrQMLMAer7Bm7vnr0&#10;rHXQAY5hlb1QLvEHjvFut31RpxH1kkv8gZ+Z5MZQislFRLBuXV+yrsMqvzK1vsjAOBa9MZRisjqH&#10;MVhlyyX+kMjHyyf367eu9G1lcLQGDbCMssCq357SYVmdQzwX02jyXOIP83AxjcJrDURgP1bZ6iar&#10;c7idVbbS1BrAsDbl3kX1W0LKmUv8WROXrGvY3ICL0biYRqvN6pyMXLIufZdL/OmVVbZ0YP/sNuet&#10;byaIYJUtTZTVObP7tGCow03SnLnEnylcX20f1iElaYnKN2HrmxO+52IaqfPKN2nrm5d1csm6lDSX&#10;+K+PVbY0aK1vePKzypZW1oc3m6etyYD+WWVL+qbWREFHLh4/r18qSfp5LvHvgxtDSTopFxHFccm6&#10;pFmzOp+WS9YlLZLV+eGssiV1mUv82z5ePrlfD5Ek9V+ZtFqT2Sq4MZSkkRp9de5iGkmraIRL/F1M&#10;I0mfak2QPbLKlqRb6ml1bpUtSSfUmljndH316Fn91JKkqZrjIqKyynbJuiQFVrY2WhPyPlxMI0kd&#10;9avVuUvWJSlBZbK2ypYkSZIiKmeRfNk2qf8vSVLPvX11du/rPe//cV8SSeqzcjZKORWwOXl/xfnd&#10;ktRR73bbF63J+jbO+ZakBZvicvv6oSRJEU39BCCnGkrSzJV97jnvJ359tX1YP5UkaaoiH6Jsf1yS&#10;JuinpwXOrJzRUl+CJOmQ9j0tcHafVv71JUmSflW56KY5mS7I/rgk3dLXl7/3ypN5JOmrltrnPprL&#10;8iWtvW72uY/ksnxJq6zHfe5jfbx8cr++LUkatwz73Meqb1GSxirdPvex7I9LGqXs+9zHsj8uKXXH&#10;3OZ1NC7Ll5SqctFLazJbs3poJKnPpr7N62jKbyT1UElSP815m9fRuCxfUheNfFrg3OyPS1qk1ZwW&#10;ODO3rZUU1lpPC5yb0w4lzdpIl7/3yv64pEmzzx2vHnpJOi773AtzWb6kQ7PP3Rf745L2yj53v8qF&#10;UvXLJEn/ZZ87j/olk7T27HMnZX9cWm/2ucfw4c3maf2SSlpDbvM6HpflS4PnNq/jq19qSaPkNq/r&#10;4ra10iC5zet6uSxfSprTAvnC/riUJKcF0uK2tVLHOS2QfbgsX+osl79zKPvj0sLZ5+ZUdShJiso+&#10;N5NyWb40f/a5mZP9cWmm7HMTxW1rpYmyz81S6hCUdGj2uemC/XFp/+xz06P3rzdndYhKauU2r/TO&#10;ZfnSd7nNK9nUoSutt7KaaX1zQAoXj5/XoSytK7d5ZRQuy9dqclogo7I/rmFzWiBrUH6zrENeyp/T&#10;Alkjl+UrfS5/Z+3sjytd9rnhW/VbQ+o3+9xwC5flq8fsc8P+7I+rm+xzw3HctlaLZZ8bplG/paT5&#10;K6uG1iAETmB/XHNmnxvm57a1mjy3eYVYLsvXybnNKyyn/MZbvxWl/SvbJa0BBSzAbWu1b27zCn1y&#10;Wb5+mtMCIQf74/pfLn+HhJx2uO6cFgj5uSx/hbn8HcZif3wF2eeGsdVvdY2UfW5YEfvjY2SfG9bL&#10;/njiri+2L1tfVGBd3LY2UR/ebJ62vojAutUpQj3mNq/AL9kf7yv73MCh3La2g8pNblpfHIB9uCx/&#10;gT5ePrnf+mIAHMpta4OyXQLMxm1r58ttXoEILsufMJe/A0uwP35CLn8HFue0w8Oyzw30xmX5e+Q2&#10;r0DP7I83ss8NZFKnrnVnnxtIa6374/a5gVGsan/83W77onUQADIb+rTDcvOY1psGGEmd8sbIbV6B&#10;tSkPlKlTYM7KPrfL34E1S3naodMCAf6TYn/caYEAbd3ettZpgQB76um2tS5/Bzjcovvj9rkBTld2&#10;MOq0On/2uQEmNvdl+fa5AeY1y2X59rkB4pQHt9fp9/jscwMsp07Fh2WfG6AT++6P2+cG6NOt++Nu&#10;8wrQv28uyy8nk7f+EQD9upnAW/8DAP0zgQMkZQIHSMoEDpCUCRwgKRM4QFImcICkTOAASZnAAZIy&#10;gQMkZQIHSMoEDpCUCRwgKRM4QFImcICkTOAASZnAAZIygQMkZQIHSMoEDpCUCRwgKRM4QFImcICk&#10;TOAASZnAAZIygQMkZQIHSMoEDpCUCRwgKRM4QFImcICkTOAASZnAAZIygQMkZQIHSMoEDpCUCRwg&#10;KRM4QFImcICkTOAASZnAAZIygQMkZQIHSMoEDpCUCRwgKRM4QFImcICkTOAASZnAAZIygQMkZQIH&#10;SMoEDpCUCRwgKRM4QFImcICkTOAASZnAAZIygQMkZQIHSMoEDpCUCRwgKRM4QFImcICkTOAASZnA&#10;AZIygQMkZQIHSMoEDpCUCRwgKRM4QFImcICkTOAASZnAAZIygQMkZQIHSMoEDpCUCRwgKRM4QFIm&#10;cICkTOAASZnAAZIygQMkZQIHSMoEDpCUCRwgKRM4QFImcICkTOAASZnAAZIygQMkZQIHSMoEDpCU&#10;CRwgKRM4QFImcICkTOAASZnAAZIygQMkZQIHSMoEDpCUCRwgKRM4QFImcICkTOAASZnAAZIygQMk&#10;ZQIHSMoEDpCUCRwgKRM4QFImcICkTOAASZnAAZIygQMkZQIHSMoEDpCUCRwgKRM4QFImcICkTOAA&#10;SZnAAZIygQMkZQIHSMoEDpCUCRwgKRM4QFImcICkTOAASZnAAZIygQMkZQIHSMoEDpCUCRwgKRM4&#10;QFImcICkTOAASZnAAZIygQMkZQIHSMoEDpCUCRwgKRM4QFImcICkTOAASZnAAZIygQMkZQIHSMoE&#10;DpCUCRwgKRM4QFImcICkTOAASZnAAZIygQMkZQIHSMoEDpCUCRwgKRM4QFImcICkTOAASZnAAZIy&#10;gQMkZQIHSMoEDpCUCRwgKRM4QFImcICkTOAASZnAAZIygQMkZQIHSMoEDpCUCRwgKRM4QFImcICk&#10;TOAASZnAAZIygQMkZQIHSMoEDpCUCRwgKRM4QFImcICkTOAASZnAAZIygQMkZQIHSMoEDpCUCRwg&#10;KRM4QFImcICkTOAASZnAAZIygQMkZQIHSMoEDpCUCRwgKRM4QFImcICkTOAASZnAAZIygQMkZQIH&#10;SMoEDpCUCRwgKRM4QFImcICkTOAASZnAAZIygQMkZQIHSMoEDpCUCRwgofevN2d3StdXD+62/gEA&#10;ndltzm8m7u+7vnr0rPkfALCo97vN5d9//fFbna5/3rvLzavWBwAg3sfLJ/fr9LxfZaZvfSAAYrzb&#10;bV/UKfm4rq+2D1sfGIB5lO2SOgVP0z8Xj5+3PhEA0/n34s/f67Q7feUnQ+uTAnC8/50WOHdOOwSY&#10;xvXF9mWdWmMrPzFaLwiA2+19WuDclb+Utl4gAD8quxh1+uyn1gsF4LOwfe5jsz8O8K3F9rmP7cOb&#10;zdPWGwFYi272uY/NZfnAGh18+XvPtd4gwHAuHj+v095YuSwfGFXZbahT3di5LB8YyayXv/ea/XEg&#10;s+5PC5y78pOrdWAAepXutMC5c1k+0Lv0pwXOnf1xoEddXv7ea60DCBBt9fvcx+ayfGAp9rknyv44&#10;EMU+90w57RCY01CXv/da68ADHG3Uy997rfykbH4hAPa125zXKUVL5LRD4BirvPy91+yPA/twWmCn&#10;lb8ct75gAE4LTJLTDoEvnBaYNPvjsG4ufx+g1hcWGJd97sFyWT6Mzz734Nkfh/HY515Z5QT+1kAA&#10;cnn76uxe/bbW2moNCKB/H95sntZvY605++OQiMvf1cpph9Av+9zaK5flQ1+ur7YP67en9Otclg/L&#10;c1qgTqr85G8NLGA+tks0afbHIYbL3zVbZWXQGnTAaVz+rpCcdgjTsc+tRXJZPhzPPre6yGX5cBj7&#10;3Oqu1kAF/mOfW11nfxx+ZJ9bqbq+evSsNZBhTexzK3Uuy2etPl4+uV+/DaS8uSyfVbl4/LwOfWmc&#10;XJbPyMp2SR3q0ri5LJ/R/Hvx5+91eEvryP442TktUKvOaYdk5LRA6atclk8GTguUbundbvui9Y0D&#10;S3P5u7RnrW8gWIJ9bumI7I+zJPvc0gTZHyeSfW5phpx2yNxc/i7NXOsbD07i8ncprrJSan4jwiF2&#10;m/M6pCRF57J8juXyd6mT7I+zL6cFSh1WVlStb1gonBYoJchph3zNaYFSwuyP4/J3KXmtb2zGZp9b&#10;GiiX5a+DfW5p4OyPj8k+t7SinHY4Dpe/SyutNSGQw/XVo2f1yyhprb19dXavNUHQKZe/S/o+px32&#10;rexzu/xd0q3ZH++P0wIl7V05o6E1kRDLaYGSjs5ph8twWqCkybI/Hsfl75JmqTXhMA373JJmz2X5&#10;07LPLSk8++Onsc8tafHKhSWtCYqfs88tqataExXfss8tqdvsj/+Ey98lZancaKk5ka2MfW5JaVvz&#10;ZfnXV9uH9TBIUs7Wdln+u932RX3rkjRGZUXamvBGYbtE0vCNeFm+0wIlraqyYm1Nhpk4LVDSast6&#10;2qHL3yWpluWyfPvckvSTysq2NXH2wD63JO1RawJdin1uSTqwpffH7XNL0ol9eLN52ppg52KfW5Im&#10;LuKy/I+XT+7XTydJmrrWxHuyi8fP64eXJM3ZVJfll1V9/ZCSpMhOuSz/34s/f68fRpK0VIfsjzst&#10;UJI661enHTotUJI67/vL8p0WKEnJKvvjLn+XJEnddLNd+GmBUp7+5I/xkiRJ0gyVi4RvO9mq/KnH&#10;c7QlSZKkIyvnTV1fPXp29IMHLx4/tzsuSZIk3dLbV2f35rjlpt1xSZIk6VMn73IfqXxOu+OSJEla&#10;RWWX+5/d5ry1MF7Ep9did1ySJEnDtNQu97HKa60vXZIkScpRd7vcx7I7LkmSpB7Ltst9LLvjkiRJ&#10;WqxhdrmPdbM77kmFkiRJmqm17HIfy+64JEmSTu7mvty77YvWgpNb7DbnbnMoSZKkX1Z2ud+/3pzZ&#10;5Z5WOab1EEuSJGntlfOY7XLHub7YvrQ7LkmStKI+n8u9fTjHI985nNscSpIkDVjZcS0XCbYWgHTk&#10;4vFzu+OSJElJu7mA0i53WuU8fLvjkiRJHec2gYOzOy5JkrR8q38YzkqVv2zYHZckSQrILjctZUyU&#10;sVGHiSRJkk7JLjcHuXlEvt1xSZKkvbPLzZTKWKpDS5IkSV+yy02IT2Ps4+WT+3XYSZIkrSe73PTA&#10;7rgkSRq6sstdHkPeWgjB4m7OHX9wtw5XSZKkfJVd7g9vNk/tcpOR3XFJkpSisoP4brd90VrQQFq7&#10;zbmHAEmSpC76fC739qFdbtbk/evNWf0WkCRJmj+73PCf8r1gd1ySJE1euXVbefx3awECfFb+EuQh&#10;QJIk6ai+3CawtcgA9nTx+LndcUmS9NPKbQLtcsM87I5LkiQPw4EFle89u+OSJK0gj3yHDt08BMju&#10;uCRJQ2SXG/LxECBJkpJllxsGYndckqT+sssN62F3XJKkhbLLDXzeHX9wt04LkiRpyuxyA79id1yS&#10;pBMru9zXF9uXrR+0ALeyOy5J0q8ru9zvX2/O7HIDU/vwZvO0TjWSJK27skP1brd90fqBCTCL3ebc&#10;Q4AkSavp87nc24ce+Q70wm0OJUnDVXa5/7l4/Lz1gw+gJ+UvcnbHJUkpKxdQ2uUGMivXo9gdlyR1&#10;m9sEAsO7ePzc7rgkadHscgNrVeY+u+OSpNmzyw3QVubGMkfW6VKSpOPzyHeAA908BMjuuCRpz+xy&#10;A0zLI/IlST9klxsgyKe59uPlk/t1+pUkrSW73AB9sDsuSQNnlxugczfnjj+4W6dtSVK27HID5GZ3&#10;XJISdHNf7t32RWsiByCx3ebcQ4AkqYPKLvf715szu9wA61Lm/vqjQJI0d+X8QLvcAHxxfbF9aXdc&#10;kibs87nc24ce+Q7APjwESJKOqOxklItvWhMrAOzt4vFzu+OS9JNuLqC0yw3ATMr1QnbHJa06twkE&#10;YFF2xyWtIQ/DAaBH5S+wdsclDZFdbgAyKj+7ys+w+uNMkvrOLjcAQ7l5RL7dcUkdZZcbgDUpP/Pq&#10;j0BJissuNwB88ulnYfmZWH88StJ02eUGgF+zOy7ppMpv9OXxvq0JBgD4hZtzxx/crT9WJenHyi73&#10;hzebp3a5AWB6dscl3VR+M3+3275oTRQAwEx2m3MPAZJW0udzubcP7XIDQD/ev96c1R/Vkkao7HKX&#10;x+22vuEBgL6Uv0zbHZcS9vHyyf3yWN3WNzYAkEP5i7WHAEmd9uU2ga1vXgBgEBePn9sdlxas3CbQ&#10;LjcArJPdcSkgD8MBAH6mrBHsjksT5JHvAMDBbh4CZHdc2iu73ADA1DwESPouu9wAQBi741pjdrkB&#10;gF7YHdew2eUGALp3szv+4G5dvki5sssNAGRnd1zdV3a5ry+2L1sDGAAgtd3m3G0OtXhll/v9682Z&#10;XW4AYG0+vNk8rUsiad7KeVHvdtsXrYEIALBKdsc1ZZ/P5d4+9Mh3AID9uM2hDq78BvfPxePnrQEF&#10;AMD+ypkDdsfVrFxAaZcbAGA+5bo5u+Mrzm0CAQAWdvH4ud3xwfMwHACAPpUzEeyOD5BdbgCAnMoa&#10;rqzl6rJOPWeXGwBgMDePyLc73k12uQEA1sUj8hfILjcAADc+rQk/Xj65X5eJmiq73AAA7MPu+AnZ&#10;5QYA4CQ3544/uFuXl/o+u9wAAMzJ7vinbp4+udu+aB0gAACYzW5zvoqHAJVd7vevN2d2uQEA6ElZ&#10;o9Yla/7KeTd2uQEAyOL6Yvsy1e7453O5tw/L40RbbwgAADLp8iFA5TeEclJ76wUDAMAwLh4/X2x3&#10;/OYCSrvcAACsVLmucdbdcbcJBACAW0yxO+5hOAAAcLhypsheu+N2uQEAYHpljV3W2nXZfeeOXW4A&#10;AAjyae19p/k/AAAAs7AABwCAQBbgAAAQyAIcAAACWYADAEAgC3AAAAhkAQ4AAIEswAEAIJAFOAAA&#10;BLIABwCAQBbgAAAQyAIcAAACWYADAEAgC3AAAAhkAQ4AAIEswAEAIJAFOAAABLIABwCAQBbgAAAQ&#10;yAIcAAACWYADAEAgC3AAAAhkAQ4AAIEswAEAIJAFOAAABLIABwCAQBbgAAAQyAIcAAACWYADAEAg&#10;C3AAAAhkAQ4AAIEswAEAIJAFOAAABLIABwCAQBbgAAAQyAIcAAACWYADAEAgC3AAAAhkAQ4AAIEs&#10;wAEAIJAFOAAABLIABwCAQBbgAAAQyAIcAAACWYADAEAgC3AAAAhkAQ4AAIEswAEAIJAFOAAABLIA&#10;BwCAQBbgAAAQyAIcAAACWYADAEAgC3AAAAhkAQ4AAIEswAEAIJAFOAAABLIABwCAQBbgAAAQyAIc&#10;AAACWYADAEAgC3AAAAhkAQ4AAIEswAEAIJAFOAAABLIABwCAQBbgAAAQyAIcAAACWYADAEAgC3AA&#10;AAhkAQ4AAIEswAEAIJAFOAAABLIABwCAQBbgAAAQyAIcAAACWYADAEAgC3AAAAhkAQ4AAIEswAEA&#10;IJAFOAAABLIABwCAQBbgAAAQyAIcAAACWYADAEAgC3AAAAhkAQ4AAIEswAEAIJAFOAAABLIABwCA&#10;QBbgAAAQyAIcAAACWYADAEAgC3AAAAhkAQ4AAIEswAEAIJAFOAAABLI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WYADAEAgC3AAAAhkAQ4AAIEswAEAIJAFOAAABLIABwCAQBbgAAAQyAIcAAACWYAD&#10;AEAgC3AAAAhkAQ4AAIEswAEAIJAFOAAABLIABwCAQBbgAAAQyAIcAAACWYADAEAgC3AAAAhkAQ4A&#10;AIEswAEAIJAFOAAABLIABwCAQBbgAAAQyAIcAAACWYADAEAgC3AAAAhkAQ4AAIEswAEAIJAFOAAA&#10;BLIABwCAQBbgAAAQyAIcAAACWYADAEAgC3AAAAhkAQ4AAIEswAEAIJAFOAAABLIABwCAQBbgAAAQ&#10;yAIcAAACWYADAEAgC3AAAAhkAQ4AAIEswAEAIJAFOAAABLIABwCAQBbgAAAQyAIcAAACWYADAEAg&#10;C3AAAAhkAQ4AAIEswAEAIJAFOAAABLIABwCAQBbgAAAQyAIcAAACWYADAEAgC3AAAAhkAQ4AAIEs&#10;wAEAIJAFOAAABLIABwCAQBbgAAAQyAIcAAACWYADAEAgC3AAAAhkAQ4AAIEswAEAIJAFOAAABLIA&#10;BwCAQBbgAAAQyAIcAAACWYADAEAgC3AAAAhkAQ4AAIEswAEAIJAFOAAABLIABwCAQBbgAAAQyAIc&#10;AAAC3Sn9e/Hn7/9cPH7e+gcAAMBpri+2L6+vHty9WXy3ev96c/Z+t7ls/ccAAMDtylq6rKn//uuP&#10;3+oSe//KSt3uOAAA3O6Xu9zHVlbyrU8IAABrctIu97Hd7I7vNuetFwQAAKOZbZf72OyOAwAwkkV2&#10;uY+t/Gbw7nLzqvVGAACgV2WX++Plk/t1WZu366tHz1pvEAAAllR2uctaNcUu97G9fXV2z+44AACL&#10;2W3Oh9jlPja3OQQAYE43z7j5tOYsD6CsS1B96fpq+9DuOAAAp/pyAWVdZmqfynk4dscBANhXuYDS&#10;LveEld9g7I4DAPBFqtsEZs8j8gEA1qm7h+GsNQ8BAgAYk13uBNkdBwDIzS538uyOAwD0zS73wN3s&#10;ju82560vPAAAcexyrzS74wAAMexy64fKb2BucwgAMKG1P/Jdh3V99ehZcyABANBUdrnLzTDscuvk&#10;ym9udscBABp2m/Prq+3DumySpq/8Ruc2hwDAmr3bbV945LsWq/zGZ3ccABiZCyjVbeU3QbvjAMAI&#10;3CZQKSu/Kd5cjNAY1AAAPbHLreG6eQiQ3XEAoCN2ubWqPAQIAIhml1uqld88y2+grW8UAIBT2OWW&#10;9sjuOABwLLvc0ondnDu+25y3vsEAAIqyy/321dm9unyQNGUf3myetr7xAID1KLvc11ePntnlloIr&#10;v+l6CBAArMRuc/7x8sn9ugyQ1ENucwgA47h5lsinn+0e+S4lySPyASCf8rO7XEBZf5xLylo5P8zu&#10;OAD0qVxAaZdbGrzym7XdcQBYhtsESivPI/IBYH4ehiPpp3kIEACczi63pKOyOw4A+7PLLWny7I4D&#10;wH/scksKzSPyAVgju9ySusnuOAAjssstKUVlZ8BtDgFIyyPfJWXv+urRs+YEBwAd+PLId7vckoas&#10;7CjYHQdgcbvN+fXV9mH98SRJ66jsNLjNIQBR3u22LzzyXZK+quxE2B0HYCpfLqCsP2YkSbdldxyA&#10;Y5TbBNrllqQJKjsYNxfJNCZbANbLbQIlKSCPyAdYNw/DkaSF8xAggLHZ5Zakjis7ImVnpDWBA5CH&#10;XW5JSprdcYAc7HJL0oDdnDu+25y3Jn4A4pVd7revzu7VaVqSNHof3myetn4gADCPsstd5l673JKk&#10;m91xDwECmMFuc/7x8sn9Ot1KktTObQ4BjnPzzIZPc6iH4UiSjs4j8gFuV+bIcgFlnTYlSZouj8gH&#10;+Mwj3yVJi2R3HFgLtwmUJHXXzW0O7Y4DA/EwHElSqjwECMjGLrckaZjsjgO9ssstSVpFdseBpdjl&#10;liStvpvdcY/IB2Zkl1uSpFuyOw6cyi63JElHVnas3OYQ2EfZ5fbId0mSJu766tGz1g9eYH2+PPLd&#10;LrckSUGVnS6747Ayu825XW5Jkjqo7IC5zSGM6d1u+8Ij3yVJ6jyPyIe8vlxAWb+dJUlStuyOQ//K&#10;BZR2uSVJGrSys2Z3HJblNoGSJK00j8iHOB6GI0mSfshDgGA6drklSdJB3TwEaLd90VpYAG12uSVJ&#10;0mTZHYcf2eWWJEkh3Zw7vtuctxYkMLqyy/321dm9+u0gSZIU34c3m6ethQqMoOxylzFul1uSJHXZ&#10;zbnjbnNIdh75LkmSsuY2h2RQdrnLWPUwHEmSNFQekU9PylgsY7IOT0mSpLHziHyW4JHvkiRJNbvj&#10;zMFtAiVJkvao7FDaHedYHoYjSZJ0Yh4CxG3sckuSJM3YzUOA7I6vnl1uSZKkhbI7vg52uSVJkjrM&#10;I/LHYpdbkiQpWXbHc7HLLUmSNFBlJ9VtDvtTdrk98l2SJGkFXV89etZaEDKvsstdjr1dbkmSpBX3&#10;9tXZPbvjM9ptzu1yS5IkqVnZmXWbwwl8OoYe+S5JkqSD84j8/Xy5gLIeNkmSJOn07I5/q1xAaZdb&#10;kiRJYZUd3zXtjrtNoCRJkrpp1EfkexiOJEmSUpT1IUB2uSVJkpS+m4cA7bYvWgveHtjlliRJ0tAt&#10;vTtul1uSJEmr7ebc8d3mvLVQnpJdbkmSJKnRVLvjZZf7w5vNU7vckiRJ0p7dnDt+yG0OPfJdkiRJ&#10;mq7rq0fPvl5wl13ucutDu9ySJEmSJEk/dOfO/wN9172oXotDggAAAABJRU5ErkJgglBLAwQKAAAA&#10;AAAAACEAmxst1HuBAAB7gQAAFAAAAGRycy9tZWRpYS9pbWFnZTQucG5niVBORw0KGgoAAAANSUhE&#10;UgAAA0wAAAPQCAYAAAFyPssZAAAAAXNSR0IArs4c6QAAAARnQU1BAACxjwv8YQUAAAAJcEhZcwAA&#10;DsMAAA7DAcdvqGQAAIEQSURBVHhe7d0HmCRHef/xI+dschDh4O6mavYEh0FEkXO2jiTB6aZq9hQQ&#10;IMAEYyGSyZhoMgaRTDTRmGgRRBZgQPCXSTJZ8W67evZOJtz+q5dXIPW+Pbs7VzvbNfP9PM/v8eOZ&#10;qamp7q56u8TezIZJ8svDbnC50tuFCyIPo00ufIIukn73HvISrCf15CiRl2PcgjenaickePu76nnt&#10;uSqLjTEe2gmoIk//RenMB7TXVZGXYC1oB7yKPN1Ia1NFnkYq2kGuMtc3N5OXrIj2HlXkaYwq1qF/&#10;1A5sFXnJSLT3qyJPYzW0A1lFnj5gpbOl9v6Ft6fISzCMdvCqyNPJaX1VkadRpx2sxTj7ZHnJmlL7&#10;jpGnUfZmrHaAqshLxqb0W4z2OarIS6aTdkCqyNPrRvtMVYIzz5SXTAftIFSRp1tD+4xV5OnJFa/I&#10;OW3gsQ59WV7SSupnjpGnJ4s20CrydOsN+uYp2uevIi/JmzawKvJ0drSxVBn0Zm4pL8mLNpgq8nT2&#10;tLFVkafbL3j7dm0AVeQlE0UbZxV5up20D1xFnp5YwdnPa+OON0+/l5e0g/Yhq8jTU0M7BlXk6fWj&#10;fagqwXcfLC+ZStoxqSJPj0/o2YdoH6SKvASRdnyqyNNrS+u4ijyNGu1YLcbZj8pL0lI7i5GnsQzt&#10;2FWRpw+c9uaLceZt8hKsgnosY+Tp1YstL6a9YRV5CUYUet07a8e1irxkZbQ3qCJPIxHtGFcJ3h4l&#10;L9FpjarI01gj2jGvIk//VXzwlPqL/hyzR16CMdDPgZww7Ykqi09i7ApvXqiejyUPoBWWnJeL/D9o&#10;HU5UJjhRmeBEZYITlQlOVCY4UZngRGWCE5UJTlQmOFGZ4ERlghOVCU5UJjhRmeBEZYITlQlOVCY4&#10;UZngRGWCE5UJTlQmOFGZ4ERlghOVCU5UJjhRmeBEZYITlQlOVCY4UZngRGWCE5UJTlQmOFGZ4ERl&#10;ghOVCU5UJjhRmeBEZYITlQlOVCY4UZngRGWCE5UJTlQmOFGZ4ERlghOVCU5UJjhRmeBEZYITlQlO&#10;VCY4UZngRGWCE5UJTlQmOFGZUE/U4gNohSXnpf7ABZHXY8y0c1FFnl7BC7Cm5p15mHb8q8hL/qr6&#10;yWzthcHZT8tLsAa0Y15Fnm6mNaoiTyMR7RhXkadXTnuTKvI0RqQd08U4+xZ5yeoV/S23Vd80Rl6C&#10;FfrN7LbLa8exirzkwGlvXiXWtaPlJRhCO3ZV5On0tM6qyNOo0Y5VFXl67WmdV5Gnp15cab6vHZ/g&#10;7W/kJePT9FOkVeQlU0k7HlXk6fWjfagqg/7m68pLpoJ2DKrI0+2hfcgq8vTE0sZcZd53byAvaSft&#10;Q1eRpydG4e2LtXFWkZe0X/ywP6p/+MU4+1N5SdbUscXI0/nRBlNFns6ONpYq8nT+tMFVkadbT/vs&#10;VYLvzspLJkfxmM3X0AZbRV7SOqUzd9E+bxV5yeTSBl0lbhJfLi9pBe0zVpGnp4d2EKrI0+tG+0xV&#10;5OnppR2UKvL02GifoUrhzYflJQjeOO0gVZGXrCmt3yryNOq0g1Ul+C13kpckpfVVRZ7GcrSDV0We&#10;PmDae1eRp7Fa2sGsIk+vWvD2ZO39grPny0swqnggP1Y/sBdEXrIiWvsq8jRS0Q5yFXm6kdamijyN&#10;taId9Cry9F9or6ky2Gm2ykswDtpJqDJw5qna41WkKcZNOxla5OVYb9rJqSJPo004QS0WvBlc+ARd&#10;OPISrCftxGiRl2OctBNRZdhze3ZsuvFiY6wt7eBXkacvQntdFXkaqQVn3qUd8CrykkZamyryNFLQ&#10;DnAVeXpFgrPf1d4j3nScKS/BKLSDWkWeHon2flXkaayUdhCrFD17f3nJAdPev4o8jSbBdw/TDlwV&#10;eUlS+4/beBmtryryElyYdqCqyNNrSut3Mc68TV4y3dSDEyNPj5X2OarI09NHOxiSN8tL1o3ymRYj&#10;T0++U2e3XUo7AFXkJa0QevYh2mesIi+ZTNqAq8jTraR9XsnD5SWTQRngYuTpLGifv4o8na/gzNe1&#10;gZXOniMvyY46nhh5Oi/aQKrI01krnHmjNrYq8pJ20z54FXl6omjjrHJOb9OV5CXton3YKkWvu0le&#10;MrG0cVeRp9dfcPbp2gesIi+ZGtoxqCJPrw/tA1WRp6dSvGh/qR2TmB/KS8ZD+QCLkacRacenijy9&#10;drROqwRvnyYvQY12vKrI0+mcP2s3ax1VkZdgiOo7m7RjV0VecmC0N64iT2MVtONYZeDNy+Qlq6O9&#10;WRV5GgdAO65V5OnlxbuTc7U3KJ35mrwEiajHOUae1mkNqsjTWAODvu1px7yKvOTPtBdUkacxBtrx&#10;X0yve3f1yZMPPfSS0hZjpp2PJQ/Ka7HOLnJOODntxUnKACcpA5ykDHCSMsBJygAnKQOcpAxwkjLA&#10;ScoAJykDnKQMcJIywEnKACcpA5ykDHCSMsBJygAnKQOcpAxwkjLAScoAJykDnKQMcJIywEnKACcp&#10;A5ykDHCSMsBJygAnKQOcpAxwkjLAScoAJykDnKQMcJIywEnKACcpA5ykDHCSMsBJygAnKQOcpAxw&#10;kjLAScoAJykDnKQMcJIywEnKACcpA5ykDHCSMsBJygAnKQOcpAxwkjLAScoAJykDS07SXx7Auqt+&#10;I/Ei5+TC/8+F8r/yeoyZci7+PHG0J6osPomx0I5/FXn6r7QXVZGnsQa0412l+iVseclSu2e3XUVr&#10;VEVeggRKZ2e0Y1xFXrI8rXGV4M2r5CUYkXZcq8jTq6e9WRV5GqugHccq8vSB0968ijyNIYIze7Vj&#10;V3rzRXlJOoXr7NA742Q10Y5VFXl67WidLqZn7iovmXrq8YmRp8dH+xBV5OmppB2PKvL0+tE+VBV5&#10;eirE8X6oPv4LIi9Zf6Uz/659wCrykomljbmKPN0+2oetIk9PFG2cVeTp9tM+fBV5OmvauBbTz/TG&#10;SR1MjDydlYEzXhtLFXlJvoK3+7WBBW/+Q17SetrnryJPTw5tkFXk6VbSPm8VeXpyaYOuIk+3gvb5&#10;FuPsS+Qlky84cwf1IMTIS9bF/K6t19c+UxV5yfTRDkaV0Ov05SVjo32OKvI0tINTRZ5eU1q/VeRp&#10;1GkHq4o8nVRccn+t9RXvOn8gL0GT4OxLtYNXRV5ywLT3riJPY6W0g1gl7Dz4mvKSVdPer4o8jVFp&#10;B7WKPL0iWvsqvzti5gryEqSgHeQq8rSq8PbNWpsq8hKkFg/uj+sH+88xp8tL/kJ/HSdnbLSDX2W5&#10;57AOtJNRT/Cdw+TlWC+ls9fWTk4VeQmQlnax1RM34t+WlwO4QOibY7QJs5rIWwHTR5sQqRK8fa90&#10;A0ye0nfupl34wyJNL2Lfzu5NtdcOizQF8qVd2EPj7D9J0xVT32d4ni9NgfY697HNf3jUFGmaxJw3&#10;99b6GBZpCqw/7QJdJh+SpmtO6XtoBq6zQ5oC46FdiMMizdZV3LMdq322YZGmQDrBmZ9rF1tjnP2h&#10;NG0t9XMPSfU3/dIUWB3tghoWaZalgbOv0MY0LNIUWCquvJ/ULpqmBGf/JE0njjbeoTlq5lrSFNNK&#10;vTCGZO7o7tWk6dQI3nxCOxbDIk0xyYK3/6yd/GGRphDaMRoWaYZJoJ3gYSl69nbSFMuo/sGLdgyb&#10;Em+lz5CmyEHw3VntRA6LNMUB0o7tsEgztIl2ooalcHanNMUaqf4DjXbsmxL3Zp+Rphin0OveWTsh&#10;wyJNsQ727Nh6Ve2cDIs0xVrQDviwFN6+WJqiZbTztUxeJ00xijOH/BPnpkhTZGSub/5WO5fDIk0x&#10;jHbghsbZj0pTTAj1PA+L6x4vTaEeoCGRZpgCpe88SrsGhkWaTofgmr6kqyHO/I80xZRTr48hKZx5&#10;oDSdHNpAh0WaAY0Gzp6gXTvDIk3zErz9mDaYYZGmwEi0a2pYwqzdLE3bR/vAw3IgXz8NDBMX83do&#10;19ywSNP1Uf3ajfahhkWaAmOlXYvDsrB9+yWk6drROh6W4Lt3kqZAK5TefFW7VpsSnC2k6YEZ9GxP&#10;62BYpCmQBe0aHhZptjLaGwxL8OP/qThgLcStyznaNd6U4M2p0vTP9vbN7bUXDos0BSaadu0Py4oa&#10;DJx5ubw/MJW0eVFP44vkPQDUzPXNzdQ5oz4IYFlL5k39gcUHASxrybypP7D4IIBlLZk39QcWHwSw&#10;rCXzpv7A4oMAlrVk3tQfWHwQwLKWzJv6A4sPAljWknlTf2DxQQDLWjJv6g8sPghgWUvmTf2BxQcB&#10;LGvJvKk/sPgggGUtmTf1BxYfBLCsJfOm/sDigwCWtWTe1B9YfBDAspbMm/oDiw8CWNaSeVN/YPFB&#10;AMtaMm/qDyw+CGBZS+ZN/YHFBwEsa8m8qT+w+CCAZS2ZN/UHFh8EsKwl86b+wOKDAJa1ZN7UH1h8&#10;EMCylsyb+gOLDwJY1pJ5U39g8UEAy1oyb+oPLD4IYFlL5k39gcUHASxrybypP7D4IIBlLZk39QcW&#10;HwSwrCXzpv7A4oMAlrVk3tQfWHwQwLKWzJv6A4sPAljWknlTf2DxQQDLWjJv6g8sPghgWUvmTf2B&#10;xQcBLGvJvKk/sPgggGUtmTf1BxYfBLCsJfOm/sDigwCWtWTe1B9YfBDAspbMm/oDiw8CWNaSeVN/&#10;YPFBAMtaMm/qDyw+CGBZS+ZN/YHFBwEsa8m8qT+w+CCAZS2ZN/UHFh8EsKwl86b+wOKDAJa1ZN7U&#10;H1h8EMCylsyb+gOLDwJY1pJ5U39g8UEAy1oyb+oPLD4IYFlL5k39gcUHASxrybypP7D4IIBlLZk3&#10;9QcWHwSwrCXzpv7A4oMAlrVk3tQfWHwQwLKWzJv6A4sPAljWknlTf2DxQQDLWjJv6g8sPghgWUvm&#10;Tf2BxQcBLGvJvKk/cEGCtydKGwAXos2XKo1P1CPvA0wlbU7Us+IXXiTOPGKxITCh4nX+kyXX/bA4&#10;+1Np+leF6xyvvnhIpCmQNe3aHhZptnLamwzLYKfZKk2BViu9+aR2DQ+LND1wsfM3aB0MizQFWkG7&#10;RoelOHbzNaTp2tI6H5b9x228jDQFxiI482rtWhwWabp+Sme+oH2wIQnSFEhKudaGpvDdQ6RpO2kf&#10;elikGbBqhbOP166pYZGm+QnenKkNqCmxNH9LmgIq7boZGmePkKaTRR3skEgzTLFBv3tf7doYFmk6&#10;PbSDMCyxyr1TmmLCaed/eMxzpCmKI7fcXD9IzZGmmACc/zWkHbxhiXutZ0pTZEI7j8My8Pbd0hSj&#10;Kpx5oHZwh0WaomW0czUs0gxrRTvowxJ65u+kKcYsHv/z6udjWIKz35SmGLfCm7/XTsqwSFOsEe2Y&#10;D4s0Q9toJ2t4thhpihHF4/j1pce1OcGbPdIUuSidfYt2ModFmmIZ2rEblnhgLyZNMQm0kzwsC9s3&#10;XEKaTr3gzLu0YzQs0hSTLp7sU+onf2ic2S1Np4Z6HIak8DO3kKaYZtrFMSzSbKLEBePZ2liHRZoC&#10;uniRnFu/aIbHfFWaZkcfT3MGzt5PmgKrU22ctYtqWKRpK8XPd3j98y4XaQqkpV1sw2P+VZquG/1z&#10;DUnPPEGaAuMRnNmiXoxDIk3XVLFzy221vodFmgLtoF2kwzJw5qnS9IBp7z8sA29eI02BdgvePlS7&#10;iIdFmq7InOtcXXuPYZGmQN60i3tY5vvdB0nTv9BeNyzB2U9JU2AyxYv8GdrFnyLSBTCdtEmx0gRn&#10;fiZvA+DCYtU6SZs0F468FMBytAlUZY5fIAFWJlalZ2mTqB55OQCNNmmWizQFUNEmyWoSnPmsvBUw&#10;nYK3/6tNjlEz6HdvJW8NTId44T+8PhFSRroBJpt28Q+LNIvt+KE5YJF2sQ+N6xwvTS9Cfe3wvE6a&#10;Anmr/jZOucAbE5z5gzQdSms7LOcevvHK0hTIy+6dZqt2UQ+LNF2x+Vl7a+19hkWaAnnQLuJh2T27&#10;7SrSdCSx+n1ee9+mxOr3e2kKtJN24Q6NM2+UpkmofQxJ4e2TpCnQDsHbV2oX67BI0zWh9Tcs0gxY&#10;Pz8+buNltItzWKTpmit951Fa/8MiTYHx0i7GYSn6W24rTceqdPYX2ucZkh9JU2BtxVu6oFyAQ2K+&#10;KE3Xlf7ZmjPvzAOlKZBWnERHaRfdsEjTVtE+57BIMyAN7SIbFmnWWsHZE7TPPSzSFBiNdlENS+E6&#10;O6RpFrQxLJOPSlNgZeLK/U3lQmpMcOYsaZolbUzDEse7RZoCutKZu2gXz7BI0+wN+puvq41vWKQp&#10;cFHaxTIs0mzixKr8Dm28wyJNMe20i2N4zAul6UTTx96ceOv3cmmKaRM8K/BKaMdhWBZOPPSS0hST&#10;7mz2BqsWet07a8dlWKQpJpV20oel2LXl5tIUUfVTo9pxaoyzhTTFpFBP9NCYD0tTKPRj1pzqr0ek&#10;KXIVvPkH7eQOizTFCmjHb1ikGXKjncxhkWZYpaJne9rxHBZpirbTTt6wFPx1dBLx1vhs7fg2x5wq&#10;TdE2wdmf6ietIc78P2mKhNRjPSz97j2kKdZbcOZh6kkaEmmKNaQd92GRZlgv2kkZFmmGMYm3ci/Q&#10;zsOwSFOMi3YShqXw5u+lKdaBdk6GJXj7XmmKtRK8+YR28IdFmqIFtPMzLHt7Ww6Spkgl7Op0tIM9&#10;LNIULbNvZ/em2vkaFmmKA6Ud3GEpjt18DWmKFiud+YB2/oZFmmK1tIM5POat0hQZ0c/lkPTt86Qp&#10;lhP3RS9TD+KQSFNkTDuvwyLNoHn/9g2X0A7asEhTTIiBN/fWzvOwSFNcQDtIwxKcuYM0xQQqnf2u&#10;dt6bEu9mzpSm0ytOit3awWmMs1+RppgC6jUwJLl91VoScRJ57WAMizTFFNKuh2GRZpNPG/ywSDNM&#10;udJ3j9Wuj2GRppNHG+ywxPtgJ02Bv4jXxUC7Xobky9I0f3Hwq/veAG/Pk6ZAI+W6GZq9fXN7aZqf&#10;vbOdO2qDGhZpCqzI/hb/2Fwy2iCGZWFhw8WkKbBqwbXrZ1CT0D70MnmpNAUOmHJ9DU1w5m3StD3i&#10;vuhftQ87LNIUSE673obmiJlrSdP1E3YefE31ww2JNAXWVNmbsdr1NyzSdPy0DzMssaTymz4Yu7LN&#10;/6BU63xonP24NAXWjXptDkncuvyDNE1v4MxTtU6HRZoCraFdp8MizdLROhkWaQa0UujZh2jX7bBI&#10;09FpbzoswduHSlOg9eI+/n+067gxzvxcmq5c3LSdrr5Zc34iTYHsKNfz8LjudmnabL7feZDaeEik&#10;KZA97foeFmm2lPbiYZFmwESpvrBUu96HRZqufhIN+vYZ0hSYWMHZP2nXf1OCN59Z1WSSfoCpoc2D&#10;pqzoxfK+wFRa2LH1qtq8qGfoZDprR+c68n7A1CudeaM2Ty6IPpmcPUnaA6hR50zMkicKZ4+QNgAa&#10;1OdNFSYTMIL6vKnCZAJGUJ83VZhMwAjq86YKkwkYQX3eVGEyASOoz5sqTCZgBPV5U4XJBIygPm+q&#10;MJmAEdTnTRUmEzCC+rypwmQCRlCfN1WYTMAI6vOmCpMJGEF93lRhMgEjqM+bKkwmYAT1eVOFyQSM&#10;oD5vqjCZgBHU500VJhMwgvq8qcJkAkZQnzdVmEzACOrzpgqTCRhBfd5UYTIBI6jPmypMJmAE9XlT&#10;hckEjKA+b6owmYAR1OdNFSYTMIL6vKnCZAJGUJ83VZhMwAjq86YKkwkYQX3eVGEyASOoz5sqTCZg&#10;BPV5U4XJBIygPm+qMJmAEdTnTRUmEzCC+rypwmQCRlCfN1WYTMAI6vOmCpMJGEF93lRhMgEjqM+b&#10;KkwmYAT1eVOFyQSMoD5vqjCZgBHU500VJhMwgvq8qcJkAkZQnzdVmEzACOrzpgqTCRhBfd5UYTIB&#10;I6jPmypMJmAE9XlThckEjKA+b6owmYAR1OdNFSYTMIL6vKnCZAJGUJ83VZhMwAjq86YKkwkYQX3e&#10;VGEyASOoz5sqTCZgBPV5U4XJBIygPm+qMJmAEdTnTRUmEzCC+rypwmQCRlCfN1WYTMAI6vOmCpMJ&#10;GEF93lRhMgEjqM+bKkwmYAT1eVOFyQSMoD5vqjCZgBHU500VJhMwgvq8qcJkAkZQnzdVmEzACOrz&#10;pgqTCRhBfd5UYTIBI6jPmypMJmAE9XlThckEjKA+b6owmYAR1OdNFSYTMIL6vKnCZAJGUJ83VZhM&#10;wAjq86YKkwkYQX3eVGEyASOoz5sqTCZgBPV5U4XJBIygPm+qMJmAEdTnTRUmEzCC+rypwmQCRlCf&#10;N1WYTMAI6vOmCpMJGEF93lRhMgEjqM+bKkwmYAT1eVOFyQSMoD5vqjCZgBHU500VJhMwgvq8qcJk&#10;AkZQnzdVmEzACOrzpgqTCRhBfd5UYTIBI6jPmypMJmAE9XlThckEjKA+b6owmYAR1OdNFSYTMIL6&#10;vKnCZAJGUJ83VZhMwAjq86YKkwkYQX3eVGEyASOoz5sqTCZgBPV5U4XJBIygPm+qMJmAEdTnTRUm&#10;EzCC+rypwmQCRlCfN1WYTMAI6vOmCpMJGEF93lRhMgEjqM+bKkwmYAT1eVOFyQSMoD5vqjCZgBHU&#10;500VJhMwgvq8qcJkAkZQnzdVmEzACOrzpsrSydSzPXk9gAb1eVNFfbCKtAFwIXFiXEybL1UaJ9Of&#10;YwbyHsDU0+fIX7PsC/6czrHyfsDUiXPgvKVzYmlWOJn+HHlvYCqEXqevzYOmbCh65jHaE8MifQET&#10;S7vuh0Wa/Vlw9rfai5oSnPm2NAUmhnatD8vAd/rSdCmtwdD0uneXpkC2grffUK/vpjizW5ouT32D&#10;IZFmQFbipLiLdj0PizRdncLZf9LebFikKdB62vU7LPHivpg0HZ32xsMSvHm3NAVaR7tmhyU4+xJp&#10;mo7W0bDM79p6fWkKrLuBM+/SrtNhkaZrY65vbqZ1OizSFFgX5/ruDbTrclik6XjEDj9Y/wDLRZoC&#10;Y6Ndh8Ny/q4tN5em46d9oGGJ958nSFNgzWjX3tA48+/SdP2pH3BIpBmQVJwUz9aut2GRpu1S9Oz9&#10;tQ87LNIUOGDa9TUs0qzd4q3cadqHb4wzP5emwKqp19SQDJy9nzTNhzaQoXHd7dIUWFZw5tfqddSQ&#10;4M0PpGm+tIENizQDVPEaObx+zSwXaToZCmefrA1yWKQp8BfadTIs0mwyxVL7R23QTQne/qc0xRTT&#10;ro1hKXrmCdJ08mkHYGj63a40xRSJi+nJ6vXQkODs+dJ0uswd3b2adkCGRZpiwhX9LbfVzv+wSNPp&#10;Vvbtm7SDMyzSFBNIO9/DsjC77fLSFBfQDtSwxJL+CmmKCaCd42GJ++/XSFM00Q7csMSV6VLSFBmK&#10;5/DN9XO6XKQpVqLo2dtpB3FYpCkyUTxm8zW08zgs0hSjKJ39knZQG+PMnDRFi6nnbkgGO81WaYoD&#10;pR3gYYn7qV3SFC2inathiefxU9IUqWkHfFikGdZZ6HWepp2fYZGmWEuFszu1gz8s0hTrQDsfwyLN&#10;ME6lN2drJ2NIvi5NMQbK8R+a0Dd/J02xXrQTMyyhbw+VplgDwdufaMe9Mc7+VJqiLdQTNSTSDIkE&#10;Zx6mHedhkaZoo8LbF2snbVikKQ6AdlyHRZohB9oJHJbg7EnSFKugHcthicf56dIUudFO6NA4e21p&#10;iiFKZz6pHr8hkabIWdHrbtJO7rBIU9TExWZGO17DIk0xSeJq+hHtZA+LNEWkHZ9h2X/s5mtIU0wq&#10;7cQPS7zPf4Y0nUraMRkaZ98iTTEt1AthSKTZ1AjOvFo7DsMiTTGNgu8+WLsohkWaTqz9xx9yOW3c&#10;wyJNgapKmdO1i2RIfixNJ4oyzqEpfPcQaQpclHbBDEvw9qHSNGvxlm6vNr7mmC9KU2A4/QJqjjTL&#10;Tvzsx9XHslykKbBywU/2v8HRPv+wSDNgdNqFtUw+Jk1bSfm8Q1P0zGOkKZCGdqENS9yHbJGmrRC8&#10;+Z72OZsSnP2tNAXSCzsPvqZ24Q2LNF03Rb97X+1zDYs0BdZerDpv0y7CYZGmY6V9jmGRZsD4aRfk&#10;0Dj7Emm6ptS+h8Y8R5oC60u/QJsTS8DFpGlS8b0/VO9ruUhToD2C795Ju1iHRZoesH2us1F7/2GR&#10;pkB7xVumr2oX75CcK01Horzf0Jx3pLmhNAXyoF3IwzLo2540XRHtPYYlOPseaQrkSbuwh0WaNSr7&#10;3Rdp7YZFmgL5C77T1y7yYZGmF6G9blikGTB5Smd2axf9kJyy2E5/rjl9c9fFDoFJp06AFHH2m9IF&#10;MD0Wtm+/hDohRoy8LTC9gjMv1ybHSiNvA+AC2kQZluC7s9IUgEabOBeN2SMvBYD8lM5+WV/cVpY5&#10;17m6vBUAAKu3d9beTiswKVL98pF0AwBAs9KbD2uFZK0j3QMApl3hN99CKxTrmYEzT5WPBwCYBnHx&#10;f3O9GLQ1wdvz5GMDACZF9UcH2qKfMsHZdwTfPUx7LmWCM16GBQDISenNC7WFPWl6M1a6UwVvfqa2&#10;S5eJ/Kk9AJgYcdfyJ2XxTpa4W/mkdLVq8747q71nysTP9zDpDgCwHkpnn6wt0EnjzF2ku6Sqf9ip&#10;9pcqzn5dugIArKW4KzhLXYgTJe66xv4NabHPZ2ifJWnWqMACwNQZuM4OdaFNmOA7h0l3627hxA0X&#10;1z5jyhzIf5IEgKlUOvtDbUFNlbgw/1y6ar24m3qpNoak6Xe70h0AoDLo2/urC2bCBG+Pku6yFXYe&#10;fE1tbCkTi/a7pDsAmC6lN1/UFsZUiYUoSFcTKx7Dt2pjT5n5XVuvL90BwGSZ78/cVlv4UiZ484/S&#10;3dQpet1N2jFJmYE3r5LuACBPcTH7UH1xS52F7Z1LS3e4kHF8Ge0vDzvkctIdALTTnOts1BawlAnO&#10;vlK6wwoVvbX7+Y4LErw9UboDgPVVOvNGbaFKmfneputJd0hgzf/3PWf2SlcAsPb27Nh6VW0xShn+&#10;Mmx8Br21/4vImOOkOwBIo3T2n5TFJm2cnZHusI6Cs6ep5ydVnPmVdAUAqxN3LX9QF5ZEiQvgp6Qr&#10;tNSgbx6jnbvEOVy6A4CLKl33eGXRSJzO3aQ7ZCjeTPxWP69pErz5nnQFYFrFheZ32gKRKnGhOVW6&#10;woQpvHmids5TptjZva90B2BSjek/zTxcusMUiTc55yvXQrIEb0+WrgDkLu5afqBN9FSJC8b/SlfA&#10;otKb52rXSsrMu85tpDsAbTfod++rTeSUCX1zjHQHDHXWMZ0ratdQ4nxIugPQFtV/5lAma7LEXddA&#10;ugIOSHD2tdo1ljLVN5BIdwDGZb5v/labkCkTF5BnSXfAmtg927mRdu0lTd++SboDkFrpzAfUiZcw&#10;CzsOuqx0B4xdvBl6j3ZdpkzcTV1dugOwWnM7uzfVJlbKBGdeLd0BrTLwnYO1azZpXPdF0h2AJnFX&#10;9Hp1AiXMvO/eQLoDslE6+yntek6Y/dIVMN3OPXzjlZUJkjTVfx6R7oCJUH2DiHatp0xw5qnSHTD5&#10;4p3f87SJkDLVfwaR7oCJF4vIt7R5kDDnSlfA5Ii7lv9TLvZkCd58RroCplrw3cO0OZIysRB66Q7I&#10;R9k3T9Au6KTpd+8h3QFoUHrzM3X+pMuPpSugfeKu5TfKRZsswdvvSFcARhCc3aXNrZSZ9/ah0h0w&#10;fvEiPLx+USZP3zxSugOQWNxN7VHnXaIEZ74uXQFrJ+6KvqddgKkSd0W/lK4AjFHcTT1Dm5MpE/r2&#10;UOkOGN3Am3trF1jSOPs46Q5AC7x/+4ZLqHM1YeJu6pPSHbC8eOf0ee1CSpV4Qe6VrgBkIM7bl9bn&#10;cfL0u13pDtiwYd53t6kXSso482zpDkDGws6Dr6nO8YQZePNO6Q7TJO5a3qddECmzMLvt8tIdgAlV&#10;evNWbf6nzHzvlteT7jBJ9va2HKSd8JQJzr5WugMwhYped5O2NqRM8OZV0h1yVDr7L9qJTZm9s50b&#10;SXcAcBGFMx/R1o2U4adqWm4cP+EcvH2vdAcAK7a3Z2+nrSkpE9enE6U7rKfSm+doJyhlBv3uraQ7&#10;AEiidOZL2nqTLM7MS1cYh3hXsE89EYkSvPmcdAUAa27Qt/fX1qKk6fPvJZOKB/W4JQc5cQZ9cy/p&#10;DgDWVXD2NG2dSpXgzK+kK6xGdeC0A5oqcdf139IVALRW4c1jtTUsaVz30dIdLqz0nUepByxlOPgA&#10;Mhd3U79V17dEqb4PVLqaTvEAf1c7MKkSd12/lq4AYOKU3jxRW/tSZs517iPdTabS2XtqA08aZx8v&#10;3QHAVInr3/nqupgoA2//S7rKW9y1fFYbYKrEXdf50hUAQMTd1HO1NTNl4m7qNtJduw16M7fUBpA2&#10;5rnSHQBgGeP48oGYD0p37RB3Lf+mfMikWYgHVroDAByAuGa/VltnU2Zf39xMuhuPvUebG2ofJHFe&#10;J90BANZI9X2fyvqbNs6+SbpLK3jzGrXDhNm3a+uNpTsAwDoYx38Bmzu6ezXpbnV+M7vt8tobpo15&#10;v3QHAGiZge8crK/d6VI48yLpTld9M63WMGXmZ+2tpTsAQEbiburT2rqeKrEG7Zeuqj8r1F+UIrGj&#10;yfi7dwDAX+zpbbm7tuanSvLCNJj0fykMALiI4M23tHowag64MAVnvi+fDQAw5UrX3a7VitVktMLk&#10;7BHyGQAAaFR68zO1jgzJCguT2SN9AAAwkuDsLr3GXDQrKkwFOyQAQAJajamHwgQAGButxtRDYQIA&#10;jI1WY+qhMAEAxkarMfVQmAAAY6PVmHooTACAsdFqTD0UJgDA2Gg1ph4KEwBgbLQaUw+FCQAwNlqN&#10;qYfCBAAYG63G1ENhAgCMjVZj6qEwAQDGRqsx9VCYAABjo9WYeihMAICx0WpMPRQmAMDYaDWmHgoT&#10;AGBstBpTD4UJADA2Wo2ph8IEABgbrcbUQ2ECAIyNVmPqoTABAMZGqzH1UJgAAGOj1Zh6KEwAgLHR&#10;akw9FCYAwNhoNaYeChMAYGy0GlMPhQkAMDZajamHwgQAGButxtRDYQIAjI1WY+qhMAEAxkarMfVQ&#10;mAAAY6PVmHooTACAsdFqTD0UJgDA2Gg1ph4KEwBgbLQaUw+FCQAwNlqNqYfCBAAYG63G1ENhAgCM&#10;jVZj6qEwAQDGRqsx9VCYAABjo9WYeihMAICx0WpMPRQmAMDYaDWmHgoTAGBstBpTD4UJADA2Wo2p&#10;h8IEABgbrcbUQ2ECAIyNVmPqoTABAMZGqzH1UJgAAGOj1Zh6KEwAgLHRakw9FCYAwNhoNaYeChMA&#10;YGy0GlMPhQkAMDZajamHwgQAGButxtRDYQIAjI1WY+qhMAEAxkarMfVQmAAAY6PVmHooTACAsdFq&#10;TD0UJgDA2Gg1ph4KEwBgbLQaUw+FCQAwNlqNqYfCBAAYG63G1ENhAgCMjVZj6qEwAQDGRqsx9VCY&#10;AABjo9WYeihMAICx0WpMPRQmAMDYaDWmHgoTAGBstBpTD4UJADA2Wo2ph8IEABgbrcbUQ2ECAIyN&#10;VmPqoTABAMZGqzH1UJgAAGOj1Zh6KEwAgLHRakw9FCYAwNhoNaYeChMAYGy0GlMPhQkAMDZajamH&#10;wgQAGButxtRDYQIAjI1WY+qhMAEAxkarMfVQmAAAY6PVmHooTACAsdFqTD0UJgDA2Gg1ph4KEwBg&#10;bLQaUw+FCQAwNlqNqYfCBAAYG63G1ENhAgCMjVZj6qEwAQDGRqsx9VCYAABjo9WYeihMAICx0WpM&#10;PRQmAMDYaDWmHgoTAGBstBpTD4UJADA2Wo2ph8IEABgbrcbUQ2ECAIyNVmPqoTABAMZGqzH1UJgA&#10;AGOj1Zh6KEwAgLHRakw9FCYAwNhoNaYeChMAYGy0GlMPhQkAMDZajamHwgQAGButxtRDYQIAjI1W&#10;Y+qhMAEAxkarMfVQmAAAY6PVmHooTACAsdFqTD0UJgDA2Gg1ph4KEwBgbLQaUw+FCQAwNlqNqYfC&#10;BAAYG63G1ENhAgCMjVZj6qEwAQDGRqsx9VCYAABjo9WYeihMAICx0WpMPRQmAMDYaDWmHgoTAGBs&#10;tBpTD4UJADA2Wo2ph8IEABgbrcbUQ2ECAIyNVmPqoTABAMZGqzH1rOhFVQpvT5H3BQBgVUpn76nV&#10;Fi0rLkz1FH1ze+kPAIAlgjOf1erHchm5MF04hTMfkc8BAJhSc767TasRq02SwlRP4WduIZ8TADDB&#10;4q7ofVodOJCsSWG6cApn3yKfHwCQuX27tt5YW+tTRrr6s9LZk7QXpcyc61xdugMAZKB05vXaep4y&#10;e/zMTaS7ZmVvxmqNU6Zw5kXSHQCgJfYft/HK2pqdNub90t3o4pv8h/7maRKc/ZN0BQAYs7gOP7++&#10;LqfOvO9uk+7Si9u6u2idpkzRM0+R7gAAayA48wdt/U2V4M3npKvxix/gG/UPlDJxcGdJVwCAEcX1&#10;9En19TV5nL2ndNcewXcOUz9swhS+e6R0BwAYYuDNmdo6mjDfka7yUXrzM2UgKfND6QoApl51466s&#10;k2nTM4+U7vIXvD1KHWTCFN48QLoDgKkQ174f1dfClAnO/kK6mnxxwEX9AKRM4cyXpCsAmBhFv/Mg&#10;bc1LmdA3x0h30yv0zD9qBydl4hb3EOkOALIS17BT6mtaysRdUSldQbOwvXNp7cClTNxN/bt0BwCt&#10;E3Z27qitXSkTvPlH6Q6rNXD2FdpBTZk519ko3QHAugjefkxbn1LmtHjjL90hlfneputpBztlCmff&#10;JN0BwJoJzmzR1qCUGXj7z9IdxmXgzTu1k5Eye3Zsvap0BwAHJO6K3q6tMykz2NG5jnSH9VY6O6Od&#10;pJQpeuYF0h0ALCuuS9fW1pKUCc6eJN2h7eIJ+8/6CUwb8wfpCgD+YuDMy/U1I13Crk5HukOuSt+5&#10;m3ZyU6bw9knSHYApsjC77VLampA0zn5cusOkirudb6knP11+J10BmEDBmWcq8z5p9s527ijdYdrE&#10;C+Dh9QsidQpvHivdAchUnMtr+m01cVf0FekKuKh4gZyx5IJJmIE3P5CuALRY3BUdrc3hlAm++2Dp&#10;DliZ0DPHaBdTyhTO3k+6A7DO4pxc0xvT4M3p0hWQRtxql9rFlizOfEG6AjAGcc49Qp2LCRNvPndK&#10;d8DaCs4+S7sIU2bOdW4j3QFIJDjzbW2+pYs5W7oC1s/CjoMuq1+g6RLvuj4o3QFYhTln76nNqaRx&#10;9snSHdBO8Y7s1erFmzBzO7s3le4A1MQ5+Flt3qRK8PaP0hWQn3nfvYF2YadM0TNvkO6AqTTod2+l&#10;zY2U4SvJMLEG3r5bu+hT5tzDN15ZugMmVtwVvU+7/lNm9+y2q0h3wHQY+M7B2mRImcLb50t3QNb2&#10;7dp6Y+0aTxv+6wNwEXFifHrpREma/5OugCzEa/Z1tWs4efb5mZtIdwCGKfvde2iTKGUKb54o3QGt&#10;UP1naO1aTRvzfukOwIGIk2mN/+2F/Y10BYxVvPaeX7sWk2fed7dJdwDWQtkzj9QmX8oUzh4h3QHJ&#10;lc78XrvuUiV48znpCsB6KJ39hTY5U2XgzfekK2Ak8Tp6Uv26Sp25nrmXdAegTWKRepw2aVNmznXu&#10;I90BjeKu5Uzt+kmV4Ox3pSsAOSmdmdcmdaoMnP28dIUpV/jukdo1kjQ980jpDsAkiEXq2epkT5i5&#10;nr21dIcpEM/5j+rXQMrEXdEvpCsAk25hdtvltYUgaRx/ljtp5p15oHquEyb0zTHSHYBpFpx5rbZI&#10;pMyeHZtuLN0hI/HcnVI/l0njbCldAYBu72znRuoCkjCFt6+T7tAy8SblDto5S5ngOidIdwCwegNv&#10;/01bXFLmrGM6V5TusA6Ctx/TzkvKLGzvXFq6A4B0xvLzAt48V7rDGom7oi3asU+Z4OwrpDsAGJ/B&#10;Gv8gW8w+6QoHqHTmbcrxTZrBjs51pDsAWH+DnrmXtlilTOHs46U7LKN09traMUyZuCs6SboDgPaL&#10;C+N3tcUsWZz5lXQFEZx5uXqsEibs6nSkOwDIV+k6j9YWuZSZi31Id1Pj1Nltl9KORdI4+3HpDgAm&#10;V7XbURfBVJng71GLu6JnqmNOmOC33Em6A4DpE4vI47XFMWmcvad0l6U4hmLJmBImePNV6QoAUBcX&#10;yn31hTNlqr8klK5aK+6KjtY+e8oE332wdAcAWKnSm+dqi2rKDHozt5Tu1lUsRmdony9dzOnSFQAg&#10;hYVjOlfUF9x0Cd7+m3S35mJ/D6/3nzoDZ3dKdwCAtRYX3tfVF+LU2Xu0uaF0l0TcFX1b6yddzNnS&#10;FQBgPe3btfXG+kKdLsGb10h3K1b2u/fQ3itlip55inQHAGirgTPv0xbxlNl//CGXk+4uYuDNZ7TX&#10;J8wfpSsAQI7me/bWyuKeV3rmBTIcAMCkCc5+Xl38W5bds9uuIh8ZADAtBq5zH60orE/MG+RjAQDw&#10;Z8Gb7+lFY22yz8/cRLoGAGC40tkjtGJyYDHvl7cHAODABG9/oxeb4Znr2VvLWwAAkE7pzIu0wjMk&#10;P5KmAACkU/a6d1eKzooTnHm1vBUAAAcmOLtfKzajZN6ZB8rbAgCwOsHbT2vFJUWavjECAIAlBn3z&#10;FK2YpE7h7SnSJQAAS+3xnYO1ArLWiTuzE+UjAADwZ9VPRWhFY5wJztxBPg4AYFoFb96tFYn1SixO&#10;e+WjAQCmycB3j9QKQ4vyUfmoAIBJdq7v3kApAm3OcfLRAQCTJi7yP6ot+tkkOLNFhgEAyF3w5lXa&#10;Yp8yczu7Nx148wPtuWRx5lcyJABAjmKheIC6wCdMcHaXdLdo0N98Xe11SePM26Q7AEAOzthx0GXV&#10;BT1lnP2gdKca9M1j1HZpc7h0BwBoq7ib+JKygCdL3CEV0tWKxAJ2kvY+SePstaU7AEBbxIJxgrpo&#10;J8yc69xGulu1+Pl+q71nqlS/uitdAQDW07zvHqIt1CkTnHmmdHdASr/FaO+fMvGzvly6AwCMW9yF&#10;lNrinCzOfEG6Sqrsmyeo/SVM0e/eV7oDAKy1WDD+XVuMU2ZhdtulpLs1E3c3n9D6TpmFEw+9pHQH&#10;AEgtLuRHa4tvyhTO3k+6G5u48ztf+yypErw9WboCAKRQHLnl5tqCmzKxOLxCulsXe333TtrnSplU&#10;/1sZAEy1uJieoS2yqRIL0mnSVSuU3jxX+5wpU+zcclvpDgCwUqWzb9IW1ZSpvqVBumudWKC+qn3m&#10;hFnVv8cCgKlVuu52ZRFNmsKbx0p3rbb/iJkraJ8/cT4k3QEALmzu6O7VlEUzaYI375TushJ69iHa&#10;eFKm+sMS6Q4AEAvGt7TFMlXi+58pXWUtOPtabXwps891Nkp3ADB9Sm9eoC2OSdPvdqW7iRGP2+nq&#10;WBOl+oMT6QoApkPZN3fVFsTEeZJ0N5F2z3ZupIw5aQpv3yzdAcDkCt78UVsEUyV4+5/S1VQoeran&#10;HYfEebh0BwCToyoYyoKXLFXBk66mUnD2PdpxSZk517m6dAcA+YoL2pPqC1zy9MxdpbupV3pztnqM&#10;EiU4823pCgDyUv3RgbawpY15gXSHCxn4zsH68UoY132RdAcA7Vf9eba6mCVK9efl0hWGGPTNU7Tj&#10;lzT97j2kOwBon1gw3qkuXgmzZ8fWq0p3WKHS2U9pxzJlpCsAaIeBN4/VFqukcd3t0h1GFJz9k3ps&#10;EyVeB5+RrgBgfZzT23Q9bYFKGmffJN0hgdJ37qYe54QZOPNU6Q4Axqf6uQhtUUoVvn1gbY3jWzf2&#10;9Lu3ku4AYO3EgvQKbRFKmTm+r21s4g3Amn5PYcy50hUApDVw9n7KopM0fMP1+qj+oEQ7HykTvH2v&#10;dAcAB+a07Z1LawtN0jjz79Id1lHw3cPU85Mw8ebDS3cAsHqxYHxBW1xSJThbSldokcKZN2rnK2X2&#10;7Nh0Y+kOAJYX72qfqS0mKVP47iHSHVoqePMz7dwlzI+lKwDQzbvObZTFI2niLukE6Q4Z2Leze1Pt&#10;PCbO66Q7APirWDAKZcFIF2e+JF0hQ/O+O6ue14SJO/WHSXcAplnp7Ae1RSJl9h+38TLSHTIXbzA+&#10;oJ3jlNnf23Ql6Q7ANIk7pF3aopAyhTcPkO4wYUpv9mjnPFmc/bp0BWDSzfXNzdSFIGGCN6+S7jDB&#10;5mftrbXznzjPl+4ATKIx/JXVj6QrTJG4+36Gci0kTejbQ6U7AJOg9OYN2mRPmfldW68v3WFKxQL1&#10;ee3aSJXgzO+lKwC5Cn3zd9oET5nCd4+U7oANCyduuLh2naRMLFCflO4A5GL37LaraBM6ZYI375bu&#10;gCXmvLm3dt2kTOHtk6Q7AG0WvP2GNonTxZwtXQHLCs6+VL+OEqbf7Up3ANokTtDnL5mwiTPYabZK&#10;d8CqxAL1Xe2aSpW4gz9TugKw3qq/VtImasoUPfMU6Q4YWdh58DW16ytlgjPvku4ArIfqr5S0yZkq&#10;8S7309IVkEzpO4/SrreUGbjODukOwDgEb/5Dm4ypErzdL10Ba6b05q3a9Zcy84/lnzEAaypO5Cdq&#10;ky9pet27S3fAWJTO/kK9FtOFf/gNpFb6LUaZbGnjzIukO2Dsil53k3pdJgxflQUkEpz9rTbJUiU4&#10;823pClh3pe8cq12nKVM480DpDsBqxIJ0kjapUmbOda4u3QGtUnrzYe2aTZmFHQddVroDMEzp7BHa&#10;JEoaZx4h3QGtFrwZqNdwunxZugJQd9aOznWUSZM2zr5FugOyUfTs7dTrOWGCtydKdwAqwZnva5Ml&#10;VYKzv5CugGzF6/gE7fpOmTgX7yDdAdMpToKXa5MjZQo/cwvpDpgIhTNf0q71ZHFmXroCpsfAde6j&#10;Toik6Rwr3QETZ/9xGy+jX/cJ4+xHpTtgcp186KGXVCdAyjjzEekOmHiDvr2/Og/S5jjpDpgswdn/&#10;Ui74ZAn85wdMsTi/XqnNi5QJs3azdAfkLU6YZ2gXecoUfXN76Q6YanG+nabNkVSJN4C/kq6A/MzP&#10;2ltrF3bK8CeuwFKD/ubravMlZWKBept0B+QheLNHu5gT5hTpCkCDwpvHKnMnbVz30dId0E6lN+9X&#10;L96E2X/8IZeT7gCsQHD2HdpcSpqjZq4l3QHtEHynr16sCVP0Ow+S7gCMIBaotf1CZG++J10B62ff&#10;rq031i7QlIkX+2ukOwAH6LzejNXmWcpU/3BeugPGK3j7E+2iTBdzunQFILFiDD+6Wf1DeukOWFvx&#10;gntd/QJMnb1HmhtKdwDWULwB/IQ2B1Nm4dBDLyndAWnFHdJDtYsuZYqe7Ul3AMaodPZ8bU6mSlw/&#10;TpaugAN3Tm/TlbQLLWWCs/8m3QFYJ6HXvbM2P1Nm4M0/SHfAaIIzX9MurmRx9lzpCkBLlN48V52v&#10;CTPnOreR7oCVGceFOehtuaV0B6CF4jrwVW3upkpwtpCugGbBd++kXUApE3dhT5XuALTcWcd0rqjN&#10;45QpvP2QdAdcVLx7Wdv/8dOZz0pXADITevYh2rxOmeDtUdIdpl0sSB/XLpKUka4AZC6uF6/V5njK&#10;zLnORukO06Z09vHaRZE0zt5TugMwQap/AK/O+UQJzpwhXWEaxBO+RbsQUibeVb1EugMwofbOdm6k&#10;zf+kcfZN0h0mVSxKv1ZPfqLEgvRd6QrAlBj0bE9bDxLn4dIdJkUsSG9TTnTShNltfyPdAZhCA2ff&#10;o60NKTN3dPdq0h1yVf2Il3Zy06bzKOkOAOK6Y87R14pUMadKV8hJecTMtfQTmjLmX6U7ALiIge8c&#10;rK8bCePMi6Q7tF1w9r/Vk5gowZlfSVcAMNSgb56irSNJ0+veXbpD2wRvX6qetIQJs3azdAcAKxZv&#10;mD+trSmpEte//dIV2iDekdxLO1GJc5x0BwAjiwXqT8r6kizBm89IV1gPCyduuLh2YhLnY9IdACRR&#10;+s7dlLUmaQLfyTl+8a7gc9rJSJW4Ld4nXQHAmii8eaG2/qQMv2IwBrFgPE07+CkTZjt3lO4AYM3F&#10;G+1vaWtRwvC7b2th0O/eSjnYiWOeI90BwFgt7Nh6VX1dSpd4Y/9e6Q4HKh7M87SDnC7mq9IVAKyr&#10;0nW36+tUugy8cdIdVquq7tpBTZn9R8xcQboDgNYonXmjtmalzO7eloOkOyynqubaQUyZ6ke/pDsA&#10;aK3Sm59pa1iyOPtj6QqaMX2F/L9IdwCQhbm+uZm6nqUNa2NdcOZ/lAOVLtwVAMhccHaXur4lTPD2&#10;odLd9IoHes1/pngv/x0VwASJN9of0Na6lDmnt+lK0t30mPfdB2sHI2XiLsxLdwAwcUpv9mhrX6rE&#10;NfTr0tVk+90RM1fQDkDKxIP5PukOACbaXN/8rbYOJo2zz5PuJk9w9ivqoFPFmd3SFQBMlbi+PkNd&#10;FxMm9O2h0l3+YsF4tjbIlJn33W3SHQBMrVigPq+tkakSnPm9dJWnvc7cQRtYygycfbp0BwCIFrZv&#10;uIS2XqaN+Q/pLh+xqu7VB5Mm1V2BdAUAUAy8ube2fiaN6xwv3bVX6exH1Q+fMNXvMEl3AIBlxHVz&#10;zX/du+zNWOmuPWJBepz6YROmqv7SHQBgleI6/V1tbU2Y30lX6+v8XneT8uGSJhakl0l3AIADEHYe&#10;fE1tnU2Z4M07pbvxC87+UvtQqRIH9z3pCgCQUOk7j9LW3ZQpXGeHdLf2Sm/eqn2IpDlq5lrSHQBg&#10;jYxjPZ/vbbqedJde2TeP1DpNnMOlOwDAmAS/tv8FLOaH0lUa+4/dfA2lk9R5u3QHAFgHxRj+ZiB4&#10;8yrpbnTxTb6jvXmqxPf/jXQFAGiB0neP1dbrlBl48wDpbuViwxfX3yh1wq5OR7oDALRM4cxHtLU7&#10;Zc7YcdBlpbtmZb97D61x0vTNE6Q7AEDLBW8G6lqeKs5+WbpaKr5g/5IGSWM+IV0BADKyd9beTl/X&#10;0yX07bOku8Vq+BntRakSvP0/6QoAkLHg7LO0dT5lir65fbVTUp9MkdDr3lnGAwCYEKUzX9LW/FRZ&#10;m8I0yb94CADYsP+4jZdR1/8ESVuYnJ2O34gHACwqvHmAWg8OIMkK07mHb7yyfE4AwJQJzr5Sqw2j&#10;5IALU3DmYfK5AABTLhao07RasZqMXpiceb18DgAA/uKc3qbrqXVjhVl9YXL2p9I3AACNCm8eq9aR&#10;ZbKqwjS3s3tT6Q8AgBUJ3r5DqylNWVFhmvfdWXl/AABGUnqzR6sx9ayoMMl7AgAwssLZI7QaUw+F&#10;CQAwFhQmAECrUJgAAK1CYQIAtAqFCQDQKhQmAECrUJgAAK1CYQIAtAqFCQDQKhQmAECrUJgAAK1C&#10;YQIAtAqFCQDQKhQmAECrUJgAAK1CYQIAtAqFCQDQKhQmAECrUJgAAK1CYQIAtAqFCQDQKhQmAECr&#10;UJgAAK1CYQIAtAqFCQDQKhQmAECrUJgAAK1CYQIAtAqFCQDQKhQmAECrUJgAAK1CYQIAtAqFCQDQ&#10;KhQmAECrUJgAAK1CYQIAtAqFCQDQKhQmAECrUJgAAK1CYQIAtAqFCQDQKhQmAECrUJgAAK1CYQIA&#10;tAqFCQDQKhQmAECrUJgAAK1CYQIAtAqFCQDQKhQmAECrUJgAAK1CYQIAtAqFCQDQKhQmAECrUJgA&#10;AK1CYQIAtAqFCQDQKhQmAECrUJgAAK1CYQIAtAqFCQDQKhQmAECrUJgAAK1CYQIAtAqFCQDQKhQm&#10;AECrUJgAAK1CYQIAtAqFCQDQKhQmAECrUJgAAK1CYQIAtAqFCQDQKhQmAECrUJgAAK1CYQIAtAqF&#10;CQDQKhQmAECrUJgAAK1CYQIAtAqFCQDQKhQmAECrUJgAAK1CYQIAtAqFCQDQKhQmAECrUJgAAK1C&#10;YQIAtAqFCQDQKhQmAECrUJgAAK1CYQIAtAqFCQDQKhQmAECrUJgAAK1CYQIAtAqFCQDQKhQmAECr&#10;UJgAAK1CYQIAtAqFCQDQKhQmAECrUJgAAK1CYQIAtAqFCQDQKhQmAECrUJgAAK1CYQIAtAqFCQDQ&#10;KhQmAECrUJgAAK1CYQIAtAqFCQDQKhQmAECrUJgAAK1CYQIAtAqFCQDQKhQmAECrUJgAAK1CYQIA&#10;tAqFCQDQKhQmAECrUJgAAK1CYQIAtAqFCQDQKhQmAECrUJgAAK1CYQIAtAqFCQDQKhQmAECrUJgA&#10;AK1CYQIAtAqFCQDQKhQmAECrUJgAAK1CYQIAtAqFCQDQKhQmAECrUJgAAK1CYQIAtAqFCQDQKhQm&#10;AECrUJgAAK1CYQIAtAqFCQDQKhQmAECrUJgAAK1CYQIAtAqFCQDQKhQmAECrUJgAAK1CYQIAtAqF&#10;CQDQKhQmAECrUJgAAK1CYQIAtAqFCQDQKhQmAECrUJgAAK1CYQIAtAqFCQDQKhQmAECrUJgAAK1C&#10;YQIAtAqFCQDQKhQmAECrUJgAAK1CYQIAtAqFCQDQKhQmAECrUJgAAK1CYQIAtAqFCQDQKhQmAECr&#10;UJgAAK1CYQIAtAqFCQDQKhQmAECrUJgAAK1CYQIAtAqFCQDQKhQmAECrUJgAAK1CYQIAtAqFCQDQ&#10;KhQmAECrUJgAAK1CYQIAtAqFCQDQKhQmAECrUJgAAK1CYQIAtAqFCQDQKhQmAECrUJgAAK1CYQIA&#10;tAqFCQDQKhQmAECrUJgAAK1CYQIAtAqFCQDQKhQmAECrUJgAAK1CYQIAtAqFCQDQKhQmAECrUJgA&#10;AK1CYQIAtAqFCQDQKhQmAECrUJgAAK1CYQIAtAqFCQDQKhQmAECrUJgAAK1CYQIAtAqFCQDQKhQm&#10;AECrUJgAAK1CYQIAtAqFCQDQKhQmAECrUJgAAK1CYQIAtAqFCQDQKhQmAECrUJgAAK1CYQIAtAqF&#10;CQDQKhQmAECrUJgAAK1CYQIAtErRsz2txtSzosK0mH73HvLeAACsSqwjpyypKw1ZeWGKCd7ulz4A&#10;AFhW6cyztXoyLKsqTBckePMZ6RMAgCXCzs4dtfqxkoxUmC5I4c3fy2cAAGBR6c1erWasNAdUmC7I&#10;wHcOls8DAJhSsR58rF4fRkmSwvTnmLPlswEApkjp7OP1ujBaEhamPyc4+x75rACACRZ2djpaHTjQ&#10;JC9MF6Rwdqd8dgDAhAnO/Fpb+1NkzQrTBZn33RvIOAAAmQvevl1b61NmsaPS2Z9qT6ZK4cz/W+wI&#10;AJCllX6d0AEl9iHd/dnczu5N1RcmTNz6vVq6AwBkIBaLa2vrecoEZ0+S7nTxBbu0hikTd1APlO4A&#10;AC0VNxPf19bwVAne/ka6WplYJT+gvVHKLOw46LLSHQCgJYI3/6yt2SlT/UWfdLd6pTNz2pumSuHs&#10;l6UrAMA6GvS799XW6aRx9vHS3YGZc53bqB0kTHD2WdIdAGCMFma3XUpbl1MmrvEfl+7SCs48U+sw&#10;ZYqevZ10BwBYY6UzX9DW4oTZJ12treDtyUrn6eJsKV0BANbAYAwbjTDbuaN0Nx7j2PoVznxYugMA&#10;JFD0Z26rrbdJ0zPPke7WR+Hs/dQPljChZ46R7gAAIwreBm2NTRZnvyJdtcPA2zX/88Ji15abS3cA&#10;gBWK6+eH6utp6izMbru8dNc+wZsfaB86Yc6QrgAAQwRnjlbW0KQJvvtg6a7dBv3N19UGkDKFt2+W&#10;7gAAF1IcueXm2rqZMnET8hrpLi+FN4/VBpQ4D5fuAGDqxTXxjNoamTaT8qXccTDvWDK4xJk7uns1&#10;6Q4Apk5cB99cXxdTZyJ/xih4+zttsKkSt5anSlcAMBXiDuYR2nqYMhP/w69lv9vVBp4yhTcvlO4A&#10;YCIVj9l8DW39S5m4mXi3dDcdCm+fpB2ItOncTboDgIkRnPm2vualijlbuppOcRv6Sf3AJMsfpSsA&#10;yFq8oX+xssYlze6dZqt0h3gH8AftIKVKcPZT0hUAZGXO2Xtq61rSOPtk6Q4XVvbMXdUDljAFBx9A&#10;RrR1LGW4aV+homdeoB3ApHF2RroDgNYJznxWXbsSJXjD/8wxilg8vqkd0FSJJ+ZM6QoAWiH4ztO0&#10;9Sppeuau0h1GsWfH1quqBzZh4p3Ju6Q7AFgXg373Vtr6lDTO/pN0hxRK192uHuiEKVxnh3QHAGMT&#10;15/z6utRygRnvyldYS2UzrxRO/ApM9/bdD3pDgDWTHDmfdoalDK7Z7ddRbrDWosF6ufaSUiVeIdx&#10;mnQFAEkNnPHaupMyoW/+TrrDOM25zkbthKRMLFCvlO4A4IDs27X1xto6kzJFz7xBusN6itvhNf8x&#10;rKJn7y/dAcCqBW9/oq0tyeLsT6UrtEk8OWv/88HbO5eW7gBgWYUzr9fWkpTZ42duIt2hreKJCvUT&#10;lzKFN1+UrgBAFZx5mLZ+pMzAd/vSHXJQ+O4h2olMmeDNP0p3ALDo3OM2XllbL9LGvF+6Q46C65yg&#10;n9h0KfpbbivdAZhiwdtvaGtEsjizW7rCJIh3GF9UT3S6FNIVgCkT5//za+tB8sz77jbpDpNk/3Eb&#10;L6Od8JQpvP2QdAdgwsUdzF20dSBlgrNPl+4wyQpvHqBdACkTt/RHSXcAJlBY69+Q8+Zz0hWmSTzx&#10;r9IuiJSZ65ubSXcAJsAYfnV7YWHDhotJd5hW8UL4Yf3CSBvzM+kKQKbiXH7S0rmdNnM9cy/pDtiw&#10;YX7X1utrF0rKFM68UboDkInqR0W1+Zw0zr5EugOWKnz3SPXCSZjgO4dJdwBarPoxUW0OJ8x3pCtg&#10;eQNn3qVcREnD19ED7VT9eKg2Z1OmOHbzNaQ7YHXiBXqWdlElzDekKwDrbBz/xaTsmUdKd8DoBjvN&#10;VvUCS5iCnzwG1s25vnsDbV4mjbNvke6AdIqeeYp6waWMM3eR7gCMQZx3P1oyDxMmOPsL6QpYO/HO&#10;51PaBZgszvxeugKwRoIzr1bnX8IUfvMtpDtgPOKd0J+0izFV4sT5pHQFIJGi13mQNt9SJvTNMdId&#10;MH5lr3t37cJMmcJ1jpfuAIxo//GHXE6bXylTOPNh6Q5Yf/GCfJF2oSZNb8ZKdwBWIc6fU5bMp5Rx&#10;tpSugPYpvTlVvXBTxdnfSlcAllE682x1HiVM9aOk0h3QXnOuc3XtAk6Z4Ow7pDsANXuduYM2b1Jm&#10;wC9YI0fxbu0R2gWdMkXPPEa6AxAFZ/ZqcyVdzBelKyBf8WJ+89KLO20GOzrXke6AqRS8/Zg2N1Lm&#10;tO2dS0t3wGSIF/b/1i/0lBl4833pCpga8do/rj4XUmfg7P2kO2DyFH7mFtqFnzLBm3+W7oCJFZzZ&#10;ol3/KROcfYV0B0y+0neO1SZCyhT97n2lO2CixKL0a+2aT5V4c/cD6QqYPqU3H9YmRsosHHroJaU7&#10;IGtl375Nu8ZThv+9FhCxQA20SZIqwduTpSsgO/EaPrx+TSePs0dIdwAuUPTN7dUJkzDBm3+Q7oDW&#10;i8Xi2tp1nDLB2ZOkOwBN4u7mRG0Cpcxc3/ytdAe00sCb72nXbsL8RroCsFJx4ny5NpESx+yRroDW&#10;GDjzcv16TZewq9OR7gCs1ji+Ebl05gPSHbBuBv3ufdXrM2V65gnSHYADVfTH8Bsyvjsr3QFjszC7&#10;7VLa9Zg0zn5cugOQWuiZ16gTL2H2+JmbSHfAmqr+WlS7BlMlOHu+dAVgrZXO/D9tIibMT6QrILng&#10;zDOVay5pgt9yJ+kOwLjsPdLcUJuQKVM483rpDjhgxc4tt9Wus7Qxz5HuAKyXomd7+gRNl3iH+zDp&#10;DhhJvI6K+nWVNM5+RboC0BYDZ9+jTtiEOae36UrSHbAi8br5UP06Sp2F2W2Xl+4AtFG8czxHm7zJ&#10;4szXpCugUdxlH61ePwkTfPfB0h2Athv0ttxSm8gpUzj7POkO+IviyC03166XlAnevEa6A5CbeNf6&#10;VG1ip0zode8s3WHKxd30Gdo1ki7mdOkKQO4G3nxGn+iJwr8XmWrxGnjzkmsicc470txQugMwSbQJ&#10;nzJxh/YJ6QpTIO6QHqFdBykzcHandAdgUsXdzT21BSBlCr6TbKLNuc7VtfOeMsHZ90h3AKZFnPgv&#10;0RaElAk7+RbnSRN3xd/WznW6mLOlKwDTKi4G31m6OKSM+bV0hYwV3r5YP7/pMthptkp3AKZdmL3F&#10;32gLRcoEb98u3SEjZb97D+18Jo2zT5buAOCiSt95lLpwJMyct4dLd2g57fylTHD2U9IVAAxXevNW&#10;bSFJmiNmriXdoWWCM59Vz1mixN3zH6UrAFiduIj8sr6oJM5/S1dogcEY/kF22Td3le4AYDRh1m5W&#10;F5iECd68TLrDOhj0u7fSzkvKFD3zAukOANKIi8tx9cUmdea8ubd0hzGJx/28+nlIGme/KV0BwNqI&#10;i81Hlyw+ibNw4oaLS3dYI8Hb92rHPmV2z267inQHAGuv9GavthilysDbz0lXSCg447XjnTLzffN3&#10;0h0AjFeY7dxRW5hSJjj7dOkOB2DPrq031o5v2pg3SHcAsL7KnnmOvlCly5zvbpPusErx+P24fjyT&#10;xtmfSlcA0C5xgfqKunCly3nSFVYgHq/X1Y5f8uzzMzeR7gCgnfYfMXMFbQFLmYG375XuoAjOPEw7&#10;bikTfHdWugOAPISefYi2oKVM9T/kS3eIzj1845W145Q25v3SHQDkqXT2X/QFLl1297YcJN1NrXgc&#10;vl4/LikTvNkjXQHAZCid+R9twUsWZ/9HupoqcezPX3IsEmeuZ28t3QHAZNkbdzbawpcywdnXSncT&#10;LRb6u2jjTxn+VB/A1BjHP/Ks/jcu6W7ixOP3e23MqcI/bgYwtaq/rtMWxpT53REzV5DushcL0ie1&#10;MabMwsKGi0l3ADC94oK41l8k+hXpKkuFt09Sx5Uwg565l3QHAKjM++42bcFMGmeeLd1lYbezM+o4&#10;UsbZl0h3AABN9T+4qwtowux15g7SXWsFb87UPnuqxOP8XekKALAS1f8Ary2o6WL2SletEpx5l/55&#10;0yXM3uJvpDsAwGpUv8ukLayJ81Hpbl0Vvc6RymdLm755pHQHADgQA2/urS60KdO3j5Puxmp+19br&#10;q58nYeIu7K3SHQAgpeDNy7SFN2XO73U3SXdrLvb3o3r/KROc/YV0BQBYS3HR/e/6Ipw4v5Su1kTc&#10;wbxa6TNpCj9zC+kOADAO5VEz19IW5LRJ+5/A5p15oN5PuoS+OUa6AwCsh7gYH15fnJPnAP9oYP/x&#10;h1xOfd+kMR+W7gAAbRC8fbu+YKfL/mM3X0O6W7HC21O090oWZ0vpCgDQRsGbX6sLeLp8R7oaKhbK&#10;E5W2STPvu4dIdwCANgs7Ox1tIU+cF0t3FxGcuYPy2qQJzp4g3QEAclL2zBO0hT1p+t17SHdVUdqr&#10;viZZzBelKwBAzkpnP64v9PlkYXvn0jIcAMCkCM6ery36bc7A2fvJxwcATKLQ695ZKwBtSyyir5CP&#10;DACYBqWzz9MKwnonePMD+YgAgGlUOvM1rUCsRwbHdK4jHwsAMM329zZdSSsU40rRM4+RjwIAwF8F&#10;Zx6mFY41i7MnSdcAADQrnHm9WkgSJTj7W+kKAICVi0XkJ/WicuDZYuTtAQBYvX1+5iZ6gVll+uYJ&#10;8pYAABy44LuzasFZJsGZT8hbAAAAYD1UN3LB299oN2trkeoGcH7W3lq6BwAAAID2qP6n2ODsSdpm&#10;ZvwxewpvnigfDQAAAADGr3T2iLhBWYN/UJE4znyAf6QBAAAAYE3FDdK11/orUdY61VeuzPvurAwJ&#10;AAAAAEZXfalx8OZ72uZjEhI3UO/Yt7N7UxkuAAAAADSrfpYsbpJerm0uJj1xY/izQZ+fRQMAAABw&#10;IQPXuU/pzNe0TcR0x7xh0N98XTlMAAAAAKbBwvbtlyidfZ6+SSBagrOnBd89TA4hAAAAgEkSet07&#10;x5v+z2ubAbL6DJx9xZ4dW68qhxcAAABAbuIG6Rkx52s3/CRhnP3moGfvL4cdAAAAQBvN9+yt4837&#10;x9WbejLGmBf8+LiNl5HTAgAAAGC9lD3zhNKZ3fqNezY5pex37yFD+ouBM08NzuxVXp9RzBdL37mb&#10;DAkAAADAWgo7O524kXiffnOeVV68//hDLifDWlbcON1h4M1nlPfJKX8Mzp4gQwIAAACQQvCdfvDm&#10;18oNeE75zny/+yAZ0gEL3p6o9JFXnP1U0bO3kyEBAAAAWIl9u7beOG4I3q7eZGeUuMl7zf5jN19D&#10;hrVmqj/nK6o/61M+QzZxthz0zFNkSAAAAAAuLN40Hx7z44vcRGcXc3rZN4+UIa2L6s/84gbqRfrn&#10;yynmwwPfOViGBQAAAEyX8qiZa8Ub49ctvVHOLeate482N5Rhtc68Mw8Mznxb/+y5xJxd+s6xMiQA&#10;AABgMgVvHxpvgP976Q1xVvnloG97MqSszLnO1ePm6dXKmLJKcPY9Ra+7SYYFAAAA5GnhmM4Vgzcv&#10;0256c0rc6P3b+RN4gx7H9vCYH114rNnF2V8UvTw3sAAAAJhCA2/uXXrzVfXmNp+cW/bt42RIU2F+&#10;19brF96+WTkWmaXdfyIJAACAKbNw4oaLx5vU5+o3r1nlo4PezC1lWFOv6HWODM6coRynjGJOL33n&#10;UTIkAAAAYDyC795p4O3n9JvUXGL2Dpx5qgwJQ+xznY1x8/Qu/Tjmk+Dsa8Pstr+RYQEAAADpxJvN&#10;p8ebzn31m9CcEjdIn93rzB1kSBhR3DwdHbw5UzvGuSRez98NPfsQGRIAAACwOvO+uy3eWH6sfqOZ&#10;XZx59sKGDReTYSGx3c7OxOP8oSXHPbPEDdRL9x8xcwUZFgAAALBU6ezj483jefWbyazi7Fdi7ilD&#10;wpgV3j4pnodiyXnJKuarg765lwwJAAAA0yo4s2Xg7Xv1m8aM4uxLfsf/OtA6xc4tt43X2CfVc5ZR&#10;Cm+eW325iQwLAAAAkyzewPrSmV9pN4bZxNnvzvvug2VIyES89p4Z83v1nGaS4Oznqy89kSEBAAAg&#10;d3t7Ww6KN6lv027+csriN5ztPPiaMixkLm7a7xK8PVk717kkXpPnD5x9ugwJAAAAuShd59HxhvR/&#10;tJu8bLL4+fkNnWlw6uy2S8Vz/vwl10BmCc58Yr5nby3DAgAAQFtU/8tL6ey/aDdxecX8697Zzo1k&#10;WJhSRb9733g9fH3p9ZFTzJ6yb54gQwIAAMC4Vb8hU/1bHv1mLZM486uBN06GBCxx7uEbrxycebl6&#10;/WSUwpkPlH6LkWEBAAAgteo3YqrfitFuxnJK8Pa958/azTIsYFXi5ulhwZvvaddWLonz+LfBd2dl&#10;SAAAABjVoGfuVVa/K6TcdGWU6nedjpMhAcnEuXHteG297kLXWp5x9qS5nd2byrAAAADQZGHDhouV&#10;PfMc9aYqr3xs0O/eSoYFjEW87g6P+fGFrsPsEpz52aBvHiNDAgAAQJjt3HHgzGe1m6eMsm/g7dNk&#10;SMC627Nr643LCfg6/dKbNwz6m68rwwIAAJgOwXeeFm+E9uo3SHkkePO5vXGzJ0MCWi0442N+rV3L&#10;uSTOuR8E3z1MhgQAADA5qj9Pizc8H63fAOUX85yFEzdcXIYFZClunLZUXz6iX+P5JDj7ij07tl5V&#10;hgUAAJCXeENzXMy5F77ByS/mq4O+uZcMCZhI8Vqv5mr15STKHMgkzn6z6Nn7y5AAAADaJ8zazQNv&#10;/029mckrLz3rmM4VZVjAVKn+1+Dg7ceUeZFZzAsWTuxcWoYFAACwPoI3Lt6c/HLpzUpW+e/5WfsQ&#10;GRKACxk489Tg8v73hnHz9MXSd+4mQwIAAFg7e2c7N4o3H2/Vb0qyyr+UR8xcS4YFYAXixukOMVl/&#10;o2Xw9o/B2RNkSAAAAAeu9J1HxU3S6drNR0b5cem6j5YhAUigdObZylzLKnHz9KmiZ28nQwIAAFhe&#10;mL3F3wRnXqvdXGSVvn3bnh2bbizDArCGyn73HnHenbJkHuYUZ8uiZ54iQwIAAPir4LsPjjcM31ly&#10;A5FVzK8HzngZEoB1sv/4Qy5XePtifZ7mFPPhwS6zVYYFAACmycLstssHZ1+i3yTkk+DM+8LOTkeG&#10;BaCF5p15YJyr39bmcD4xZ5e+c6wMCQAATKLS2XvGwp/5n8yY3XEcj5chAcjMnOtcPW6eXq3O74wS&#10;nH1P4WduIcMCAAC5moR/lB03SB+f69lby5AATJC4Rj0izvMfLZn3GSVunn5R9GxPhgQAANosOHOH&#10;gTef0Yp6NnH2/IGzT5chAZgS87u2Xj+uAW9esiZklrgOv3XvkeaGMiwAALDeYnF+aunMvFa4c0lw&#10;9vOh172zDAkANhS+e2Rc287Q1ox8Yk4v++aRMiQAADAOg96WW8abiI/oxTmndJ+7sH3DJWRYANCo&#10;OHLLzYMz79LXknwSx/Da6qcbZFgAACCV0tnHxZyjFeBs4szXBt7cW4YEACOLG4+jgzdnqmtNJgnO&#10;fnfedx8sQwIAAKtR9LqbBs6+RyuyOSVukF52Tm/TlWRYAJBc6exMXG8+VF9/ckvcQL30d0fMXEGG&#10;BQAA6qpvWYqF/xdaIc0lwZvvzXv7UBkSAIxdXIueFFNceG3KLXEt/eqgb+4lQwIAYDpV36IUN0hv&#10;0YplZnldHMe1ZVgA0BrFzi23LZ35pLJuZRbznIUTN1xchgUAwOQqe+aRsXj/P70gZpOfxBwuQwKA&#10;bARnnhnX4N/X1rSssvitor57JxkSAAB5Kx6z+RqhZ16jFb3M8vY9fuYmMiwAyF7cON0leHuyst5l&#10;k7h54nfrAAD5KfqdB5XefFsrbhnlNwPf7cuQAGCiLcxuu1Rc955fWwfzi7Mfn+vZW8uwAABoh/3H&#10;H3K5wtsXq8Urq5j3l36LkWEBwNQa9Lv3jevi15euk/kkeLOn7JsnyJAAABivst+9RyxIX64XqLxC&#10;MQWA5Zx7+MYrD5x5ub6O5hT+oxgAYI0Fb0+M2a8XolxiPjHXN38rQwIArFJw5mEDb76nr7HZ5DfB&#10;d2dlSAAAjKbom9vHovLpWpHJLf836NtnyJAAAAlVP6kQ19nX1dbd/OLsSXM7uzeVYQEA0Kzw5u9L&#10;bwZqQckkwdv/Cn17qAwJADAmcQ0+PK7B1U8vqOtzFnH2p0XPPEaGBACYdgPfOThukD6sFo2c0rfP&#10;Wzj00EvKsAAA62zfrq03jmvz29Q1O6uYNwyO6VxHhgUAmAal7xwbC8DZemHIJl8vdnbvK0MCALTc&#10;wBkfnPm1sp5nk+DND4LvHCZDAgBMisLP3GLg7bu1xT+nVN/SVH1bkwwLAJCpuHHaEvM+ba3PKcHZ&#10;VyzMbruKDAsAkJPC2Z1xMf/f+uKeU2Ix/X7omb+TIQEAJlRc84+LOe/CNSC7OPvNomfvL0MCALTN&#10;vO/eIC7Yb16ygOcWZ14/2MHfigPAtBr0u7cK3n5MrRFZxbxgYXvn0jIsAMB6iJuLR8RF+UdLF+mM&#10;wrcRAQCGCL3O04Ize9Uakk3MF8u+uasMCQCwVuZc5+qxaLxaX4wzCr93AQAYwV5n7hDr4GfV2pJJ&#10;grd/DM6eIEMCAByowpkHlt6cqi262cTZ38bisEuGBABAEqUzz1brTkaJ9fFT8757iAwJALCchR0H&#10;XTZukl6kLapZxdkPlL0ZK8MCAGBNzTl7z1h/TllSj3KKs2XRM0+RIQEALlD2unePi+SX1MUzlzgz&#10;V3rzRBkSAADrZv/xh1yu8PbFar3KKubDg51mqwwLAKZLcPZZMX/SF8hcYv5jznVuI0MCAKCVil7n&#10;QcGZb+u1LJeYs0PfHCNDAoDJU/Ts7UpnP6UvgpnEmd8PvPkHGRIAANkpHrP5GpPwBUrB2fdUP0wv&#10;wwKAPFV/h1z9PbK20OWS4O3JcaN0FxkSAAATZRJ+oiNunn4xcHanDAkA2qv6O+O48P67tphllucv&#10;zG67lAwLAICpcO6E/Ah8cOat5x1pbijDAoD1FXrmmLgwnaUtWBnlG4Wz95MhAQCAqPDdI2ONPKNW&#10;MzOLOb3sm0fKkABg7RVHbrn5wJl36YtSPhl4+8+7Z7ddRYYFAACGqOp/mID6H7x5TZi9xd/IsAAg&#10;jUn4L0xxgfxB8J3DZEgAAOAAxM3T0bG2nqnV3FwSnP1u8N0Hy5AAYOXmd229ftm3b9IWl7xi3jDo&#10;b76uDAsAAKyB0tmZWHc/tLQOZxZnX7Iwu+3yMiwAuKi4UDw85ocXWTiyi/lZ4c1jZUgAAGAdxJr8&#10;pJjiojU6rwRnvjromXvJkABMo7mju1cL3rxKWyQyyzvm+uZmMiwAANAiRX/LbUtnPqnU78xinrOw&#10;sOFiMiwAk6rw5gFxwn9LXwjySPD2dzFHyZAAAEBGgjPPjPmDVuNzycDbzwW/5U4yJAA523/cxsvE&#10;TdILtcmeWT5Y9rtdGRYAAJgA1Q/DL/5AvF77s0hw9vyYp8uQAOSg9J27ld58UZvUGaUovH2SDAkA&#10;AEy46gfjY/1/fu1+IL84+/F5390mwwLQFsF1Tgje/FGduNnEfLLYueW2MiQAADDFBv3ufYO339Dv&#10;GXKJ2V32zBNkSADGqfDdQ+JE/M+lEzOnmD+EnvlHGRIAAIDq3OM2XnngzMv1+4mcYt4fdnU6MiwA&#10;qRXOPjlOtrB08mUUZ75Q9sxdZUgAAACrFpx5WMz31XuNfPKb4LuzMiQAo5iUH4EreuYFC9s7l5Zh&#10;AQAAJBPvl65dOPN67R4kpwRnT9rnZ24iwwLQJDhzdPDmTG0iZRNnv1n07P1lSAAAAGMT70UOD97+&#10;ZMn9SU5x9qdFzzxGhgRMtznX2Tjw5p3qZMkowdlX7tmx9aoyLAAAgHW3b9fWG8fN09u1e5e8Yt4w&#10;2NG5jgwLmHyF6+wonfm5PiHySNwgnVa67nYZEgAAQOsNnPHBmV9r9za5JHjzg9A3fydDAibDfG/T&#10;9eIG6Y3aRZ9V4hiqsciwAAAAshU3Tlti3qfe82SU4Owrds9uu4oMC8hH9b++LP6vMMqFnU2c+Xn1&#10;v4bJkAAAACZW4ezj4/3PeUvuhzJKvPf85sDZ+8mQgHap/v1OvEBfoV28OaX691TVv6uSYQEAAEyd&#10;Qb97q+Dtx7R7pZxSfVPxaXxTMdZT9U1w1TfCaRdoLqm+ka/6Zj4ZEgAAAGqC7zwt3i/t1e6l8on5&#10;YtnntzCxxqrfEqp26vpFmFU+VP3GkwwLAAAAKxR2du4YN0+fVe6vsknw5o8Db/5RhgQcmLJn7lo6&#10;8wXtYssooXD2yTIkAAAAJBLvE5+t3HtlleDspwrfPUSGBCwv9Mw/Bmf+oF1QGeU/ufABAADGZ87Z&#10;e8Z7sFNq92RZJW6eypL/0I66or/ltqUzn9QumlwSvP1jvMBPkCEBAABgHf1mdtvlC29frN235ZTC&#10;mQ8PdpqtMixMk3gBPyleBEX9osgr5oul79xNhgQAAICWKvqdBwVnvq3f0+USc3bom2NkSJg0Zb/b&#10;jSf6g0tPfF4pvHnh/uM2XkaGBQAAgMwUj9l8jbh5erV2r5dTBt6+u/CbbyHDQo6Ct0fF/E47wfnE&#10;fCtukh4gQwIAAMCEKZ15RLzv+9HS+8B8Epz9ReHsThkS2mqub24WT9g76icwtwRvXjV3dPdqMiwA&#10;AABMiXN99wbxfvDN9fvD7OLsW+bjWGRYWE+FN48tvfmZeqLyyQ9jHi5DAgAAABYVvntkvE8840L3&#10;jdkleHN62TOPlCFhrQ36m68bN0hv0E5GTim8ffP8rq3Xl2EBAAAAQxVHbrn5wJl3afeWOSVuoF5T&#10;HLv5GjIspBB857B4YH+gHfCMckb1XwhkSAAAAMABCc4cPfDmTOW+M6d8J/jug2VIWKnds9uuMvD2&#10;n5UDmlXiJu/d1X8JkGEBAAAAa6J0dibef36ofj+aW4KzL1mY3XZ5GRYurHD2fvEgfaN+0HJK3CCd&#10;FXp8Nz0AAADWV7w3fVLwNtTvV7OKs1+JuacMafrEneOl4ibpn9SDk1H49WMAAAC0WdGfuW3pzSe1&#10;e9ms0jPPWdiw4WIyrMlUOnOXuNM9WT0AucTZsuiZp8iQAAAAgKwMnHlmcOYP6r1uJgnefC7Mdu4o&#10;Q8pbPBnVCfm9NtBcEpz9dNGzt5MhAQAAABOh+h80Yr6g3QNnlH3xfv3pMqT2m3Od25Te/IcykGwS&#10;D/ifYp4lQwIAAAAmXvVPZuK98PPr98bZxdmPz/vuNhlWOxSuc3zcmc6pHziXOPulste9uwwJAAAA&#10;mGqDfve+IfMvZYt7lN3xPv/xMqTxKXszNnb8AfVDZZTCmRct7DjosjIsAAAAAIr9x228cvAm+5/9&#10;Kb15f9jZ6ciw0grO7or5rd5xLjGnxk3SA2VIAAAAAEYw78zDgjPf1++580jw9jcD3+nLkFZvbmf3&#10;pqWzJ2lvnlPiiXz1nOtcXYYFAAAAIKG4Z7h26czrtXvxnBLi3mePn7mJDEtX9Mxj4oB/qr1BRvlR&#10;PGGPkCEBAAAAGKPC2SPiPflPavfoeaXaE8VxyJAWfwlYf2EmiSflLfO+ewMZDgAAAIAW2Ldr642D&#10;t2/X7uFzSo4bpv+Nm6Sdch4AAAAAZCD0Ov3gzK+V+/tWJ4sNU3D2PYWfuYUcawAAAAAZq76tLm6e&#10;3qfd+7ctLd0wmbNL3zlWjicAAACACVY6+/i4Dzhv6b5g/dOaDVPhzEcGvnOwHDMAAAAAU2jOd7fF&#10;/cHH6vuF9co6bpjMoPDm7+W4AAAAAMASwdunxb3DXn1PsfYZ64YpePOZom9uL2MHAAAAgBULOzt3&#10;DM58VttrrFXWdMMUd4P7Y06U8QEAAABAEgsbNlysdObZ2j4kZZJvmApvTyn73XvIOAAAAABgzZXO&#10;3jPuR06p708ONMk2TAN+GwkAAABACxQ929P2LKMk2YapcPYI+XwAAAAAsG6qvYm2ZxklbJgAAAAA&#10;TBQ2TAAAAADQgA0TAAAAADRgwwQAAAAADdgwAQAAAEADNkwAAAAA0IANEwAAAAA0YMMEAAAAAA3Y&#10;MAEAAABAAzZMAAAAANCADRMAAAAANGDDBAAAAAAN2DABAAAAQAM2TAAAAADQgA0TAAAAADRgwwQA&#10;AAAADdgwAQAAAEADNkwAAAAA0IANEwAAAAA0YMMEAAAAAA3YMAEAAABAAzZMAAAAANCADRMAAAAA&#10;NGDDBAAAAAAN2DABAAAAQAM2TAAAAADQgA0TAAAAADRgwwQAAAAADdgwAQAAAEADNkwAAAAA0IAN&#10;EwAAAAA0YMMEAAAAAA3YMAEAAABAAzZMAAAAANCADRMAAAAANGDDBAAAAAAN2DABAAAAQAM2TAAA&#10;AADQgA0TAAAAADRgwwQAAAAADdgwAQAAAEADNkwAAAAA0IANEwAAAAA0YMMEAAAAAA3YMAEAAABA&#10;AzZMAAAAANCADRMAAAAANGDDBAAAAAAN2DABAAAAQAM2TAAAAADQgA0TAAAAADRgwwQAAAAADdgw&#10;AQAAAEADNkwAAAAA0IANEwAAAAA0YMMEAAAAAA3YMAEAAABAAzZMAAAAANCADRMAAAAANGDDBAAA&#10;AAAN2DABAAAAQAM2TAAAAADQgA0TAAAAADRgwwQAAAAADdgwAQAAAEADNkwAAAAA0IANEwAAAAA0&#10;YMMEAAAAAA3YMAEAAABAAzZMAAAAANCADRMAAAAANGDDBAAAAAAN2DABAAAAQAM2TAAAAADQgA0T&#10;AAAAADRgwwQAAAAADdgwAQAAAEADNkwAAAAA0IANEwAAAAA0YMMEAAAAAA3YMAEAAABAAzZMAAAA&#10;ANCADRMAAAAANGDDBAAAAAAN2DABAAAAQAM2TAAAAADQgA0TAAAAADRgwwQAAAAADdgwAQAAAEAD&#10;NkwAAAAA0IANEwAAAAA0YMMEAAAAAA3YMAEAAABAAzZMAAAAANCADRMAAAAANGDDBAAAAAAN2DAB&#10;AAAAQAM2TAAAAADQgA0TAAAAADRgwwQAAAAADdgwAQAAAEADNkwAAAAA0IANEwAAAAA0YMMEAAAA&#10;AA3YMAEAAABAAzZMAAAAANCADRMAAAAANGDDBAAAAAAN2DABAAAAQAM2TAAAAADQgA0TAAAAADRg&#10;wwQAAAAADdgwAQAAAEADNkwAAAAA0IANEwAAAAA0YMMEAAAAAA3YMAEAAABAAzZMAAAAANCADRMA&#10;AAAANGDDBAAAAAAN2DABAAAAQAM2TAAAAADQgA0TAAAAADRgwwQAAAAADdgwAQAAAEADNkwAAAAA&#10;0IANEwAAAAA0YMMEAAAAAA3YMAEAAABAAzZMAAAAANCADRMAAAAANGDDBAAAAAAN2DABAAAAQAM2&#10;TAAAAADQgA0TAAAAADRgwwQAAAAADdgwAQAAAEADNkwAAAAA0IANEwAAAAA0YMMEAAAAAA3YMAEA&#10;AABAAzZMAAAAANCADRMAAAAANGDDBAAAAAAN2DABAAAAQAM2TAAAAADQgA0TAAAAADRgwwQAAAAA&#10;DdgwAQAAAEADNkwAAAAA0IANEwAAAAA0YMMEAAAAAA3YMAEAAABAAzZMAAAAANCADRMAAAAANGDD&#10;BAAAAAAN2DABAAAAQAM2TAAAAADQgA0TAAAAADRgwwQAAAAADdgwAQAAAEADNkwAAAAA0IANEwAA&#10;AAA0YMMEAAAAAA3YMAEAAABAAzZMAAAAANCADRMAAAAANGDDBAAAAAAN2DABAAAAQAM2TAAAAADQ&#10;gA0TAAAAADRgwwQAAAAADdgwAQAAAEADNkwAAAAA0IANEwAAAAA0YMMEAAAAAA3YMAEAAABAAzZM&#10;AAAAANCADRMAAAAANGDDBAAAAAAN2DABAAAAQAM2TAAAAADQgA0TAAAAADRgwwQAAAAADdgwAQAA&#10;AEADNkwAAAAA0IANEwAAAAA0YMMEAAAAAA3YMAEAAABAAzZMAAAAANCADRMAAAAANGDDBAAAAAAN&#10;2DABAAAAQAM2TAAAAADQgA0TAAAAADRgwwQAAAAADdgwAQAAAEADNkwAAAAA0IANEwAAAAA0YMME&#10;AAAAAA3YMAEAAABAAzZMAAAAANCADRMAAAAANGDDBAAAAAAN2DABAAAAQAM2TAAAAADQgA0TAAAA&#10;ADRgwwQAAAAADdgwAQAAAEADNkwAAAAA0IANEwAAAAA0YMMEAAAAAA3YMAEAAABAAzZMAAAAANCA&#10;DRMAAAAANGDDBAAAAAAN2DABAAAAQAM2TAAAAADQgA0TAAAAADRgwwQAAAAADdgwAQAAAEADNkwA&#10;AAAA0IANEwAAAAA0YMMEAAAAAA3YMAEAAABAAzZMAAAAANCADRMAAAAANGDDBAAAAAAN2DABAAAA&#10;QAM2TAAAAADQgA0TAAAAADRo5Yap9GbPvO/OymcEAAAAgLELzu6q9ib6nmX1SbhhqsXZk+Z2dm8q&#10;nxsAAAAAkpvrm5sFb9+h7kkSZO02TBeOsz+N4U/2AAAAABywwpvHlt78TN17JM54Nkz1OPP6s3Z0&#10;riPjBQAAAIBG5/Q2XS/uId6o7i3WOOuzYbpQgjPfn3fmYXIsAAAAAGBD6brbg7OnaXuIcWbdN0z1&#10;DJx5+bmHb7yyHCcAAAAAU2Bhx9arxg3SK7U9wnqmdRumi8TZrw9c5z5yDAEAAABMkMKbBwRvvqXu&#10;BVqSdm+Y6nH2eScfeugl5fgCAAAAyMj+4zZeJm6SXqje67c0eW2YLpTg7X/t7XXvLMceAAAAQAvt&#10;6W25e+nMl7R7+hyyYW/f3D548xntyVwSN0//N+jbZ8g5AQAAALCOgrPPivmTdu+eS6o9UhH3SjKk&#10;v4qbjxPjC/bXG+QV84n5WXtrGRIAAACANbR31t4ubpA+rd+b55G4D9of+vZZMqSVKfvde8TGp9Tf&#10;LK+YPWXfPEGGBAAAACCBwpu/D94M9HvwTOLsl8te9+4ypAPzm9ltl49v+uIlnWQX8/6wq9ORYQEA&#10;AABYgYHvHFw48xH9HjufxDG86IwdB11WhrV25vudB8Ud5Xe0D5FLgre/iSe+L0MCAAAAcCGl7x5b&#10;OnuOdi+dS+Ke5dSBNw+QIa2P/cduvkb8IK/RPmBmefseP3MTGRYAAAAwVYped1Nw9t+U++SsEvcm&#10;r5o7uns1GVb7lH3zyNKb07UPn1F+EnO4DAkAAACYSIO+7QVvf1m7F84tPyxdd7sMKS97jzY3jJun&#10;tyqDyi2vO9PZa8uwAAAAgCztne3caCLuz51903xv0/VkWJNj0Is7WJf3DjZ48715bx8qQwIAAABa&#10;rfSdRwVn/ke7t80mzvx84M1jZUjT4fwJ+RvJeOJedk5v05VkWAAAAMC6CjsPvma8z36tdu+aU4I3&#10;75zrm5vJsFA6+7h4Ys/VDlY2ceZrcQN1bxkSAAAAMBahZx8S76e/q96j5pPfBW+PkiFhmEFv5pbx&#10;hH9UOYiZxTz3/ds3XEKGBQAAACRx1jGdK8b7zZcuvf/MLM5+sOzNWBkWRjVw5qnBmb3qQc4kwdnP&#10;7/XdO8mQAAAAgFWp/pKp9Oar2r1mLon3xEXhOsfLkLAW9jpzh7h5+qx2AnJJvFDOHzj7dBkSAAAA&#10;sMTC9g2XqP5iSbufzCvmP+b75m9lWBinhQ0bLlY682z9xGQUZz8+77vbZFgAAACYUqHXvXP1l0nq&#10;PWMmCc78PnjzDzIktEnceNwzXmBf0U5cNnFmdxzH42VIAAAAmHDx/vUZ8f7vfPXeMJMEb/8r9O2h&#10;MiTk4HdHzFwhXngv0U5oTok79PfFbJFhAQAAIHNzffO3pTef0O79soqzz1vYvp0vOJsU87774Lh7&#10;z/qrFuPG6dcDZ7wMCQAAAJmIG6QnxuzR7vGyiTNfm3Od+8iQMMkm5ce84kX7tr29LQfJsAAAANAS&#10;1Vdll85+QL2HyygDb162cEznijIsTKvSdx4VnPkf7SLJJs7+uHTdR8uQAAAAMGbB2V0xv1Xv1TJJ&#10;8OZ7wduHypCApfbOdm4UL5R/1S6grOLsv1T/S5oMCwAAAInN9c3N4ubiHeq9WF75l98dMXMtGRaw&#10;OgNvXHDmV8qFlU3iRP7v+Vn7EBkSAAAARlR489jSm59p91zZhL9Mwlo5f9ZujpuP96oXXl556f4j&#10;Zq4gwwIAAECDQX/zdUtn3qjcT2UW86+7+bfvGLd48R0XN1DnLb0gc4r56qBv7iVDAgAAmHql624P&#10;zp6m3zvlkeovpII3ToYErL9Bv3uruHn6mHbB5hXznIWFDReTYQEAAEy8hR1brxo3SK/U743ySfWX&#10;UGHWbpZhAe0WL9inxezTLuZcErz53N7Zzh1lSAAAABNj0Lf3j/c639LugTLKuaWzj5MhAfmqNh3V&#10;5kO5yLNJtfkbxE2gDAkAACAr+4/beJnCmxdq9zk5JTjz0UFvyy1lWMDkWThxw8WrP3vTJkBm+Vj1&#10;Z4gyLAAAgNYpfedupTNfUu5j8okz8wNv/l6GBEyf6gsXgjdfVSdIPqm++OI4GRIAAMC6GTh7QnD2&#10;T7V7lawS7w0/U/TN7WVIAC5w1jGdKwZvX6pNnJzCPzgEAADjsrdnbxc3SJ/W7klySbx32h9zogwJ&#10;wEqFnn1IXAD+W5tYuaT6Ssvqx39lSAAAAAds0DdPCd4MtHuPbOLsl8te9+4yJAAHqjxi5lpxYv2L&#10;OuGyivnXvbOdG8mwAAAAljXwnYMLZz6i31vkkziGFy3sOOiyMiwAa6l03UcHZ3+sTcZs4sz/lL7z&#10;KBkSAADAX5S+e2y8VzhHvYfIJubUgTcPkCEBWC97e1sOCs68TZ+o+SRuAF8bZrf9jQwLAABMkaLX&#10;3TRw9j3aPUJOCd68au7o7tVkWADaKG6efMyvtUmcS+Lm6bvzvvtgGRIAAJhAg57txZr/S+1eIKP8&#10;sJztbpchAchN3DhtiXmfMrnzirMvWZjddnkZFgAAyFD175hLb96q1vqc4uyb5nu3vJ4MC8AkiRP8&#10;8XEDtVud/LnE2a/E3FOGBAAAWqz698pxk3S6WtNziTM/L1xnhwwJwLSY991twdmPqwtDTnHm2TIk&#10;AACwzsLOg69Z/btktWZnlODNO/f1zc1kWABQ/fmefXrM+dqikUuCM5/d68wdZEgAAGAMqt+OLJ39&#10;rlabc0ncIJ0ZvD1KhgQAwwXfvVPcPH1eW1BySdw87R0481QZEgAASOSsYzpXjLX2pfXam2E+WPZm&#10;rAwLAEbz/u0bLlF681xlkckrzn500Ju5pQwLAACswsCbe8f7ga+qNTaTBGeL0nWOlyEBwNqoFszg&#10;zNe0hSijnBs3UI+TIQEAgJqJ+Q+m3vzHnOvcRoYFAON1Tm/TlYI3L9MXqHwSvP236gfzZFgAAEyl&#10;0OveeQL+JP/38d7kH2RIANAucePx0LhIfU9bwHJJHMMvB33bkyEBADDR4gbpGWXuX/rk7cmhbw+V&#10;IQFAHs509tpxEXtdfVHLL+ate480N5RhAQCQtbm++dtY2z6h17yM4uzzFrZvv4QMCwDyFxe3w4O3&#10;P1my4GUVc3rZN4+UIQEAkIXCmyfGGrZHr215JDjz9TnXuY8MCQAm275dW28cN09v1xbEnBK8eU1x&#10;7OZryLAAAGiF83oztnTmA1rtyikDb15W/XtpGRYATK/gO/24+fiNtljmkrgB/M58v/sgGRIAAGMV&#10;nN0V81utRuWS6t9Bx3r6UBkSAEATdnU6pTfv1xbSzPLi/ccfcjkZFgAASe3b2b1p3CC9Q6k/ueVf&#10;yiNmriXDAgCsVtk3TwiZ/911zCllv3sPGRIAACMpvHls6c3PlDqTT5z9cem6j5YhAQBSmp+1t46b&#10;p+y/2Sd4e6IMCQCARoP+5usWzrxRqyU5JTjztt29LQfJsAAA41L9dkTM/2mLcy6JG8DP7O2b28uQ&#10;AABTLvjuYbG2nabVjFwSN0i/GnjjZEgAgDaQXyf/L23hziWxwMzHAvP3MiQAwBTYs2PrVWP9eqVW&#10;F3JK8Pa9YdZulmEBANrs5EMPvWT1g3bagp5VnPnIwHcOlmEBACbEoG/vH5z5lrr255Nzy759nAwJ&#10;AJCzgevcp/rBO2WxzyfOnlP6zrEyJABARvYft/EypTcvUNf3nOLsRwe9LbeUYQEAJtG5h2+8ctw8&#10;vVwtBBklOPuews/cQoYFAGiZ0nfuVjjzJW0NzybOzMea+VQZEgBgGsVC8LCY76uFIpPEzdMvBs7u&#10;lCEBANZJXI9PiPmTtlbnkurLiAq+jAgAoDlrR+c6pTOv1wpIVnH2LfO+ewMZFgBgjRQ9e7u45n5K&#10;XYvzyX5+7gIAMJJYBI8Izv5UKS75xJn/F/MIGRIA4AAN+uYpwZuBuubmky+Xve7dZUgAABy4uZ3d&#10;m8bN00lK0ckqwZlXz7nO1WVYAIBlVN9WWnrzYW1NzSmFMy9a2HHQZWVYAACsreC7s3ED9VutKOWS&#10;uHn69rwzD5QhAQBE9a2kcZN0trZ25hNz6sCbB8iQAABYP6XfYkpnPqAXrIzCf30EMKWKXndTcPY9&#10;6tqYUYI3r5o7uns1GRYAAO1UevPE4MycVsyyiePv2wFMtqJne3Gt+4W6BuaTH8Y8XIYEAEB+5vvm&#10;b4M3/1ErcFklVN+g5OyzZEgAkKXds50bld68VVvnsoqzb5rv3fJ6MiwAACZL3Dz9Q3Dm92oRzCRx&#10;A/Xp6qt0ZUgA0Fql7zwqbpJO19ayXBJrxhmF6+yQIQEAMD1C3x4aNx8nawUyl1RfrVt9xa4MCQDW&#10;Vdh58DWDs6/V1qucMvDmnfv65mYyLAAAcOrstkvFIvn8etHML+bDg51mqwwLANZc6NmHxE3Sd/U1&#10;KY8Eb84M3h4lQwIAAMsZ9Lv3jcXzG1phzSfm7NA3x8iQACCJs47pXDFukF6qrztZ5YPnHdntyrAA&#10;AMCods9uu0rcPP2zUmyzSvDm3cWuLTeXYQHAis15c+/Sm69qa0s2cbYoXfd4GRIAAFgroW/+Lm4+&#10;fqAW5EwSN4D/O/DdI2VIAHARCyduuHjcID1XWz9ySnDmk3OucxsZFgAAGLez+5uvG28q3qAV6szy&#10;5vldW68vwwIwhUKve+fg7OeV9SGbVN+CWn0bqgwJAAC0zaBvHhOL9c+0Qp5RfhTDDzECUyBukJ4R&#10;c35tDcgq1bedVt96KkMCAAC5mOubm8VC/g6twOeUuAF81dzR3avJsABkbH7W3jrO6U9ocz2r9O3z&#10;Tj700EvKsAAAwCQIzu6K+Z1a/DNJvNE6deDNA2RIADJQePPE0ps92pzOJcGZrw9c5z4yJAAAMOnK&#10;3owtnf2gdmOQV8wL9x+38TIyLAAtUPotpnTmA/qczScDb152Tm/TlWRYAABgmlVfdRuqr7xVbhqy&#10;iTNfKn3nbjIkAGM077uzcQ35rTo3M0nw5nvB24fKkAAAAHTzrnOb6qtwtRuKXBJv3P4Uc4IMCUBi&#10;+3Z2bxrnWPb/RjLmdeVRM9eSYQEAAKxe3Dw9M+YPyo1GNok3dp8qfPcQGRKAEUzIt3D+uHTdR8uQ&#10;AAAA0iqduUvMF5SbkGwSN09l6eyTZUgAGgz6m69bOPNGbR7llODM23b3thwkwwIAABiP07Z3Lh03&#10;Hv+k3aBkFWf+PY5jRoYFTLXgu4cFZ09T50ouceZXA2+cDAkAAKAdBs7eL95ofVO9gckkwZmzYo6W&#10;IQETb8+OrVeNc/cV2nzIKcHb94ZZu1mGBQAA0G7VTVjcPOV/E+bMu+ZcZ6MMC5gIg569f7y2v6Vd&#10;8xnl3Dlvj5MhAQAA5G0S/swn3mCeMXCdHTIkIBvVb5WV3rxAu66zirMfHfS23FKGBQAAMJnO6W26&#10;XjkB/5A83ry9ab53y+vJsIBWqX6TLG6Svqheu7nEmfngzFNlSAAAANNp4M1j403Rz9Ubplzi7A9L&#10;190uQwLWRXD2hJg/qddoJgnefGZv39xehgQAAIALq/69ULxheqd2I5VT4k3rK6t/xyXDAtZE0bO3&#10;i5v1T2nXYE4J3p4oQwIAAMBqxBupo+IG6kztJiuXxM//reof2cuQgAMy6JunxE1SqV1rGeXLczu7&#10;95AhAQAAIIWy3+3GG60P1W68Mox5wcL2zqVlWMBQA985OF4zH9avpYzizIsWdhx0WRkWAAAA1lq8&#10;CXtS8DYsuTHLKuaLZd/cVYYELCp959h4bZytXzO5xJxaOPNAGRIAAADW03x/5rZx8/Sf+o1bHgne&#10;/DHmH2VImCJFr7spOPse7brIKfH6fdXC0d2rybAAAADQVtXGo9qAaDd1uaTaABb9LbeVIWHCFD3b&#10;K539hXbuM8qPYh4uQwIAAECOqj95W/zTN/2GL4vInx4+SYaEDO2e7dwoXodvrZ/b7MLvjwEAAEyu&#10;Hx+38TLxpvUF6o1gXvlQ9SUYMiy0VOk7j4rX2+nK+csmwZkzCtfZIUMCAADANBn07f2DN9/SbhRz&#10;Sfz8Z1Zfvy5DwjoKOw++ZnD2tdp5yikDb95Z/SaaDAsAAADYsGHu6O7V4sbjldoNZE6JG6h3zvXN&#10;zWRYWGOhZx8SN0nf1c5FLmHTDQAAgFUrXXd76ewPtRvMXBKc+fnAm8fKkJDA/iNmrhA3SC/VjndO&#10;KfizTgAAAKRy7mO3Xr/6x+7ajWdWceaNg/7m68qwsEJz3ty79Oar6jHNJ0XpusfLkAAAAIC1M3Cd&#10;HdU/hlduSrNJcPa04DuHyZBwIQsnbrh43CA9VztuOSVeo5+cc53byLAAAACA8SuO3HLzeGP6Lu2G&#10;NafEDdQrds9uu4oMa+rs9d07xWPwee3Y5JJ4Hf5+4M0/yJAAAACA9ok3rUfHnKXd0OaSuHH4ZuHs&#10;/WRIEyuO8xkx52vHIJcEb08OfXuoDAkAAADIx+6dZmvpzL9rN7pZxdl/WpjddikZVrbmZ+2t42b2&#10;E+oYc0rfPm/h0EMvKcMCAAAAJkPceDw5OFuqN8G5xJkvxNxFhtR6Zd88ofRmjzqWXOLs1weucx8Z&#10;EgAAADD55n33kLh5+pR6g5xJgjN/iHmmDKkVSr/FxA3dB7TPm1PicX35Ob1NV5JhAQAAANMtbp5O&#10;iPmTdvOcS+JN/rp8K1vcfM7GY/db7TPlkuDN94K3D5UhAQAAAGhS+s7dSme+pN1Y55K4gSlK11mT&#10;3/3Zt7N709LZk7R+M8vryqNmriXDAgAAALBaZ+w46LKlNy9UbrbzirMfLHszVoa1aoO+eUzw5mfq&#10;e+eTH5eu+2gZEgAAAIDUBt48IG4cTlVuxrNJ8PZ3wdldMiTVoL/5unGj+AatfU4Jzrxtb2/LQTIs&#10;AAAAAOMy5zpXj5unV2k36jklbp7eMbeze9Pgu4fFDeEPtNdkE2d+FTdJXk4RAAAAgLaIN+wPj/nR&#10;RW7gyZonePveMGs3y2kAAAAA0Hbn+u4N4s38m+s39+TAEzdI58X/e5wcagAAAAC5G/jukfFG/3/r&#10;N/9khXH2o4PezC3lcAIAAACYVIXffIvgzbvVjQFZTHBmb8xT5ZABAAAAmFahb44pvTlb2zhMUwbe&#10;fCZuku4ghwUAAAAALmqP7xwcN08f1jYUk5jg7YkydAAAAABYnUHfPCV4M9A2G5nmy3P97j1keAAA&#10;AACQxt5Ze7vg7aeVTUi748yLFnYcdFkZBgAAAACsveDss2L2q5uUdUxw5tuFMw+UjwkAAAAA66vs&#10;de9eOvtlbQMzjgRvXrVwdPdq8nEAAAAAoJ1+edgNLlf9GZy2sUmYH8U8XLoEACCxDRv+PxXo5zwb&#10;0HVsAAAAAElFTkSuQmCCUEsDBBQABgAIAAAAIQAekSdJ4wAAAA0BAAAPAAAAZHJzL2Rvd25yZXYu&#10;eG1sTI/LasMwEEX3hf6DmEJ3ieRHSuJaDiG0XYVCkkLpTrEmtok1MpZiO39fZdUuhznce26+nkzL&#10;BuxdY0lCNBfAkEqrG6okfB3fZ0tgzivSqrWEEm7oYF08PuQq03akPQ4HX7EQQi5TEmrvu4xzV9Zo&#10;lJvbDin8zrY3yoezr7ju1RjCTctjIV64UQ2Fhlp1uK2xvByuRsLHqMZNEr0Nu8t5e/s5Lj6/dxFK&#10;+fw0bV6BeZz8Hwx3/aAORXA62Stpx1oJi1SsAiphlqZJDOyOxPEy7DtJSMQqBV7k/P+K4hc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AavETSaQMAAGQPAAAOAAAAAAAAAAAAAAAAADoCAABkcnMvZTJvRG9jLnhtbFBLAQIt&#10;AAoAAAAAAAAAIQCxkFLWmTAAAJkwAAAUAAAAAAAAAAAAAAAAAM8FAABkcnMvbWVkaWEvaW1hZ2Ux&#10;LnBuZ1BLAQItAAoAAAAAAAAAIQB9nb7v0H4AANB+AAAUAAAAAAAAAAAAAAAAAJo2AABkcnMvbWVk&#10;aWEvaW1hZ2UyLnBuZ1BLAQItAAoAAAAAAAAAIQDtsEWtnTAAAJ0wAAAUAAAAAAAAAAAAAAAAAJy1&#10;AABkcnMvbWVkaWEvaW1hZ2UzLnBuZ1BLAQItAAoAAAAAAAAAIQCbGy3Ue4EAAHuBAAAUAAAAAAAA&#10;AAAAAAAAAGvmAABkcnMvbWVkaWEvaW1hZ2U0LnBuZ1BLAQItABQABgAIAAAAIQAekSdJ4wAAAA0B&#10;AAAPAAAAAAAAAAAAAAAAABhoAQBkcnMvZG93bnJldi54bWxQSwECLQAUAAYACAAAACEAV33x6tQA&#10;AACtAgAAGQAAAAAAAAAAAAAAAAAoaQEAZHJzL19yZWxzL2Uyb0RvYy54bWwucmVsc1BLBQYAAAAA&#10;CQAJAEICAAAzagE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3" o:spid="_x0000_s1027" type="#_x0000_t75" alt="hexagon 1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MPxQAAANsAAAAPAAAAZHJzL2Rvd25yZXYueG1sRE9Na8JA&#10;EL0X/A/LCF7EbNqi2NRVSqlFsB6MFvU2ZKdJNDsbsqum/94tCL3N433OZNaaSlyocaVlBY9RDII4&#10;s7rkXMF2Mx+MQTiPrLGyTAp+ycFs2nmYYKLtldd0SX0uQgi7BBUU3teJlC4ryKCLbE0cuB/bGPQB&#10;NrnUDV5DuKnkUxyPpMGSQ0OBNb0XlJ3Ss1FwSPtfq4/97li+LD8Po+WwGs75W6let317BeGp9f/i&#10;u3uhw/xn+PslHCCnNwAAAP//AwBQSwECLQAUAAYACAAAACEA2+H2y+4AAACFAQAAEwAAAAAAAAAA&#10;AAAAAAAAAAAAW0NvbnRlbnRfVHlwZXNdLnhtbFBLAQItABQABgAIAAAAIQBa9CxbvwAAABUBAAAL&#10;AAAAAAAAAAAAAAAAAB8BAABfcmVscy8ucmVsc1BLAQItABQABgAIAAAAIQDu5WMPxQAAANsAAAAP&#10;AAAAAAAAAAAAAAAAAAcCAABkcnMvZG93bnJldi54bWxQSwUGAAAAAAMAAwC3AAAA+QIAAAAA&#10;">
                      <v:imagedata r:id="rId16" o:title="hexagon 1"/>
                    </v:shape>
                    <v:shape id="Graphic 14" o:spid="_x0000_s1028" type="#_x0000_t75" alt="hexagon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DGYwgAAANsAAAAPAAAAZHJzL2Rvd25yZXYueG1sRE9LS8Qw&#10;EL4L/ocwgrfdVFlXqU2LCK4iXlrdRW9jM7bFZlKT9OG/N4LgbT6+52TFYnoxkfOdZQVn6wQEcW11&#10;x42Cl+e71RUIH5A19pZJwTd5KPLjowxTbWcuaapCI2II+xQVtCEMqZS+bsmgX9uBOHIf1hkMEbpG&#10;aodzDDe9PE+SrTTYcWxocaDblurPajQKEvf+Fh715cX9LPdPYzkeXr94p9TpyXJzDSLQEv7Ff+4H&#10;Hedv4PeXeIDMfwAAAP//AwBQSwECLQAUAAYACAAAACEA2+H2y+4AAACFAQAAEwAAAAAAAAAAAAAA&#10;AAAAAAAAW0NvbnRlbnRfVHlwZXNdLnhtbFBLAQItABQABgAIAAAAIQBa9CxbvwAAABUBAAALAAAA&#10;AAAAAAAAAAAAAB8BAABfcmVscy8ucmVsc1BLAQItABQABgAIAAAAIQB6YDGYwgAAANsAAAAPAAAA&#10;AAAAAAAAAAAAAAcCAABkcnMvZG93bnJldi54bWxQSwUGAAAAAAMAAwC3AAAA9gIAAAAA&#10;">
                      <v:imagedata r:id="rId17" o:title="hexagon 2"/>
                    </v:shape>
                    <v:shape id="Graphic 15" o:spid="_x0000_s1029" type="#_x0000_t75" alt="hexagon 4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2W5wQAAANsAAAAPAAAAZHJzL2Rvd25yZXYueG1sRE/JbsIw&#10;EL0j9R+sqdQbOLRQtQETtZUQvbH2PsRDEjUep7YTwt/XSEjc5umtM896U4uOnK8sKxiPEhDEudUV&#10;FwoO++XwDYQPyBpry6TgQh6yxcNgjqm2Z95StwuFiCHsU1RQhtCkUvq8JIN+ZBviyJ2sMxgidIXU&#10;Ds8x3NTyOUlepcGKY0OJDX2VlP/uWqNg//J3eO826NykHdP68/izXh1rpZ4e+48ZiEB9uItv7m8d&#10;50/h+ks8QC7+AQAA//8DAFBLAQItABQABgAIAAAAIQDb4fbL7gAAAIUBAAATAAAAAAAAAAAAAAAA&#10;AAAAAABbQ29udGVudF9UeXBlc10ueG1sUEsBAi0AFAAGAAgAAAAhAFr0LFu/AAAAFQEAAAsAAAAA&#10;AAAAAAAAAAAAHwEAAF9yZWxzLy5yZWxzUEsBAi0AFAAGAAgAAAAhALUzZbnBAAAA2wAAAA8AAAAA&#10;AAAAAAAAAAAABwIAAGRycy9kb3ducmV2LnhtbFBLBQYAAAAAAwADALcAAAD1AgAAAAA=&#10;">
                      <v:imagedata r:id="rId18" o:title="hexagon 4"/>
                    </v:shape>
                    <v:shape id="Graphic 16" o:spid="_x0000_s1030" type="#_x0000_t75" alt="hexagon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g/swgAAANsAAAAPAAAAZHJzL2Rvd25yZXYueG1sRE9Na8JA&#10;EL0L/Q/LFHrTjR6kptlIEJQe2oDWQ3sbsmMSzc7G7Ebjv+8Kgrd5vM9JloNpxIU6V1tWMJ1EIIgL&#10;q2suFex/1uN3EM4ja2wsk4IbOVimL6MEY22vvKXLzpcihLCLUUHlfRtL6YqKDLqJbYkDd7CdQR9g&#10;V0rd4TWEm0bOomguDdYcGipsaVVRcdr1RsE5/85ui2N79Bu0+f4Le/v3myv19jpkHyA8Df4pfrg/&#10;dZg/h/sv4QCZ/gMAAP//AwBQSwECLQAUAAYACAAAACEA2+H2y+4AAACFAQAAEwAAAAAAAAAAAAAA&#10;AAAAAAAAW0NvbnRlbnRfVHlwZXNdLnhtbFBLAQItABQABgAIAAAAIQBa9CxbvwAAABUBAAALAAAA&#10;AAAAAAAAAAAAAB8BAABfcmVscy8ucmVsc1BLAQItABQABgAIAAAAIQD5vg/swgAAANsAAAAPAAAA&#10;AAAAAAAAAAAAAAcCAABkcnMvZG93bnJldi54bWxQSwUGAAAAAAMAAwC3AAAA9gIAAAAA&#10;">
                      <v:imagedata r:id="rId19" o:title="hexagon 3"/>
                    </v:shape>
                  </v:group>
                </w:pict>
              </mc:Fallback>
            </mc:AlternateContent>
          </w:r>
        </w:p>
        <w:tbl>
          <w:tblPr>
            <w:tblStyle w:val="PlainTable4"/>
            <w:tblpPr w:leftFromText="180" w:rightFromText="180" w:vertAnchor="text" w:horzAnchor="margin" w:tblpXSpec="center" w:tblpY="3167"/>
            <w:tblW w:w="12256" w:type="dxa"/>
            <w:tblLook w:val="04A0" w:firstRow="1" w:lastRow="0" w:firstColumn="1" w:lastColumn="0" w:noHBand="0" w:noVBand="1"/>
          </w:tblPr>
          <w:tblGrid>
            <w:gridCol w:w="12256"/>
          </w:tblGrid>
          <w:tr w:rsidR="002A2E02" w14:paraId="1B190D77" w14:textId="77777777" w:rsidTr="005D120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16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</w:tcPr>
              <w:p w14:paraId="63825C3A" w14:textId="77777777" w:rsidR="002A2E02" w:rsidRDefault="005D120C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96"/>
                    <w:szCs w:val="56"/>
                    <w14:ligatures w14:val="standardContextual"/>
                    <w14:cntxtAlts/>
                  </w:rPr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60288" behindDoc="0" locked="0" layoutInCell="1" allowOverlap="1" wp14:anchorId="18CE620B" wp14:editId="4093FA38">
                          <wp:simplePos x="0" y="0"/>
                          <wp:positionH relativeFrom="column">
                            <wp:posOffset>2234565</wp:posOffset>
                          </wp:positionH>
                          <wp:positionV relativeFrom="paragraph">
                            <wp:posOffset>720527</wp:posOffset>
                          </wp:positionV>
                          <wp:extent cx="3202305" cy="95250"/>
                          <wp:effectExtent l="0" t="0" r="0" b="0"/>
                          <wp:wrapNone/>
                          <wp:docPr id="18" name="Rectangle 18" title="Line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3202305" cy="95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6EC8636" id="Rectangle 18" o:spid="_x0000_s1026" alt="Title: Line" style="position:absolute;margin-left:175.95pt;margin-top:56.75pt;width:252.15pt;height: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8PZmwIAAJIFAAAOAAAAZHJzL2Uyb0RvYy54bWysVMFu2zAMvQ/YPwi6r3bcZluDOkXQosOA&#10;oCvaDj2rshQLkEVNUuJkXz9Ksp2uK3YYloMjiuQj+UTy4nLfabITziswNZ2dlJQIw6FRZlPT7483&#10;Hz5T4gMzDdNgRE0PwtPL5ft3F71diApa0I1wBEGMX/S2pm0IdlEUnreiY/4ErDColOA6FlB0m6Jx&#10;rEf0ThdVWX4senCNdcCF93h7nZV0mfClFDx8k9KLQHRNMbeQvi59n+O3WF6wxcYx2yo+pMH+IYuO&#10;KYNBJ6hrFhjZOvUHVKe4Aw8ynHDoCpBScZFqwGpm5atqHlpmRaoFyfF2osn/P1h+u7tzRDX4dvhS&#10;hnX4RvfIGjMbLUi8CypovFwrIyJbvfULdHqwd26QPB5j6XvpuviPRZF9YvgwMSz2gXC8PK3K6rSc&#10;U8JRdz6v5ukFiqOzdT58EdCReKipw1QSr2y39gEDouloEmN50Kq5UVonITaNuNKO7Bg+d9hXMWH0&#10;+M1Km2hrIHpldbwpYl25knQKBy2inTb3QiI/mHuVEkmdeQzCOBcmzLKqZY3Isecl/sboY1oplwQY&#10;kSXGn7AHgNEyg4zYOcvBPrqK1NiTc/m3xLLz5JEigwmTc6cMuLcANFY1RM72I0mZmsjSMzQH7B4H&#10;eay85TcKn23NfLhjDucIJw53Q/iGH6mhrykMJ0pacD/fuo/22N6opaTHuayp/7FlTlCivxps/PPZ&#10;2Vkc5CSczT9VKLiXmueXGrPtrgB7YYZbyPJ0jPZBj0fpoHvCFbKKUVHFDMfYNeXBjcJVyPsClxAX&#10;q1Uyw+G1LKzNg+URPLIa2/Jx/8ScHXo3YNPfwjjDbPGqhbNt9DSw2gaQKvX3kdeBbxz81DjDkoqb&#10;5aWcrI6rdPkLAAD//wMAUEsDBBQABgAIAAAAIQBG8mYA3QAAAAsBAAAPAAAAZHJzL2Rvd25yZXYu&#10;eG1sTI/BToQwEIbvJr5DMybe3AKbbhApG6Mx6824muhxoCMQaUtoWfDtnT3pcfL/88035X61gzjR&#10;FHrvNKSbBAS5xpvetRre355uchAhojM4eEcafijAvrq8KLEwfnGvdDrGVjDEhQI1dDGOhZSh6chi&#10;2PiRHGdffrIYeZxaaSZcGG4HmSXJTlrsHV/ocKSHjprv42xZI8saW388tirg4bA8f86peSGtr6/W&#10;+zsQkdb4V4azPu9AxU61n50JYtCwVektVzlItwoEN3K1y0DUZ3yuQFal/P9D9QsAAP//AwBQSwEC&#10;LQAUAAYACAAAACEAtoM4kv4AAADhAQAAEwAAAAAAAAAAAAAAAAAAAAAAW0NvbnRlbnRfVHlwZXNd&#10;LnhtbFBLAQItABQABgAIAAAAIQA4/SH/1gAAAJQBAAALAAAAAAAAAAAAAAAAAC8BAABfcmVscy8u&#10;cmVsc1BLAQItABQABgAIAAAAIQCmz8PZmwIAAJIFAAAOAAAAAAAAAAAAAAAAAC4CAABkcnMvZTJv&#10;RG9jLnhtbFBLAQItABQABgAIAAAAIQBG8mYA3QAAAAsBAAAPAAAAAAAAAAAAAAAAAPUEAABkcnMv&#10;ZG93bnJldi54bWxQSwUGAAAAAAQABADzAAAA/wUAAAAA&#10;" fillcolor="#f3642c [3215]" stroked="f" strokeweight="2.25pt"/>
                      </w:pict>
                    </mc:Fallback>
                  </mc:AlternateContent>
                </w:r>
                <w:r w:rsidR="002A2E02"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</w:rPr>
                  <mc:AlternateContent>
                    <mc:Choice Requires="wps">
                      <w:drawing>
                        <wp:inline distT="0" distB="0" distL="0" distR="0" wp14:anchorId="07F2FD5C" wp14:editId="0FEE7543">
                          <wp:extent cx="6697389" cy="771855"/>
                          <wp:effectExtent l="0" t="0" r="0" b="9525"/>
                          <wp:docPr id="24" name="Text Box 2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697389" cy="7718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94BD67D" w14:textId="77777777" w:rsidR="002A67E7" w:rsidRPr="009C77BD" w:rsidRDefault="002A67E7" w:rsidP="002A2E02">
                                      <w:pPr>
                                        <w:pStyle w:val="Style1"/>
                                        <w:rPr>
                                          <w:b/>
                                          <w:sz w:val="60"/>
                                          <w:szCs w:val="60"/>
                                          <w:lang w:val="id-ID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  <w:lang w:val="id-ID"/>
                                        </w:rPr>
                                        <w:t>User Manual Book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type w14:anchorId="07F2FD5C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4" o:spid="_x0000_s1026" type="#_x0000_t202" style="width:527.35pt;height: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GdfQIAAFYFAAAOAAAAZHJzL2Uyb0RvYy54bWysVN9P2zAQfp+0/8Hy+0jbFQoVKepATJMQ&#10;oMHEs+vYbTTb59luk+6v352TFMb2wrSXxL5fvvvuuzu/aK1hOxViDa7k46MRZ8pJqGq3Lvm3x+sP&#10;p5zFJFwlDDhV8r2K/GLx/t154+dqAhswlQoMg7g4b3zJNyn5eVFEuVFWxCPwyqFSQ7Ai4TWsiyqI&#10;BqNbU0xGo5OigVD5AFLFiNKrTskXOb7WSqY7raNKzJQcc0v5G/J3Rd9icS7m6yD8ppZ9GuIfsrCi&#10;dvjoIdSVSIJtQ/1HKFvLABF0OpJgC9C6lirXgNWMR6+qedgIr3ItCE70B5ji/wsrb3f3gdVVySdT&#10;zpyw2KNH1Sb2CVqGIsSn8XGOZg8eDVOLcuzzII8opLJbHSz9sSCGekR6f0CXokkUnpyczT6ennEm&#10;UTebjU+PjylM8eztQ0yfFVhGh5IH7F4GVexuYupMBxN6zMF1bUzuoHG/CTAmSQpKvUsxn9LeKLIz&#10;7qvSWHTOlARRhvXq0gTWMQOpixUM/MjB0IEMNT74Rt/ehbxVJuQb/Q9O+X1w6eBvawchA5THRVEB&#10;O4FEr77nBmHiurMfoOgAICxSu2r73q6g2mNrA3TDEb28rhH/GxHTvQg4DYgFTni6w4820JQc+hNn&#10;Gwg//yYneyQpajlrcLpKHn9sRVCcmS8O6Xs2nk5pHPNlejyb4CW81KxeatzWXgLWNcZd4mU+kn0y&#10;w1EHsE+4CJb0KqqEk/h2ydNwvExdZ3GRSLVcZiMcQC/SjXvwkkITvMSux/ZJBN9TMCF5b2GYQzF/&#10;xcTOljwdLLcJdJ1pSgB3qPbA4/BmoveLhrbDy3u2el6Hi18AAAD//wMAUEsDBBQABgAIAAAAIQBH&#10;XvVL2wAAAAYBAAAPAAAAZHJzL2Rvd25yZXYueG1sTI9BT8MwDIXvSPyHyEjcmLNpG6M0nRCIK4gB&#10;k7h5jddWNE7VZGv592RcxsV61rPe+5yvR9eqI/eh8WJgOtGgWEpvG6kMfLw/36xAhUhiqfXCBn44&#10;wLq4vMgps36QNz5uYqVSiISMDNQxdhliKGt2FCa+Y0ne3veOYlr7Cm1PQwp3Lc60XqKjRlJDTR0/&#10;1lx+bw7OwOfL/ms716/Vk1t0gx81irtDY66vxod7UJHHeD6GE35ChyIx7fxBbFCtgfRI/JsnTy/m&#10;t6B2Sc2mS8Aix//4xS8AAAD//wMAUEsBAi0AFAAGAAgAAAAhALaDOJL+AAAA4QEAABMAAAAAAAAA&#10;AAAAAAAAAAAAAFtDb250ZW50X1R5cGVzXS54bWxQSwECLQAUAAYACAAAACEAOP0h/9YAAACUAQAA&#10;CwAAAAAAAAAAAAAAAAAvAQAAX3JlbHMvLnJlbHNQSwECLQAUAAYACAAAACEANnbBnX0CAABWBQAA&#10;DgAAAAAAAAAAAAAAAAAuAgAAZHJzL2Uyb0RvYy54bWxQSwECLQAUAAYACAAAACEAR171S9sAAAAG&#10;AQAADwAAAAAAAAAAAAAAAADXBAAAZHJzL2Rvd25yZXYueG1sUEsFBgAAAAAEAAQA8wAAAN8FAAAA&#10;AA==&#10;" filled="f" stroked="f">
                          <v:textbox>
                            <w:txbxContent>
                              <w:p w14:paraId="794BD67D" w14:textId="77777777" w:rsidR="002A67E7" w:rsidRPr="009C77BD" w:rsidRDefault="002A67E7" w:rsidP="002A2E02">
                                <w:pPr>
                                  <w:pStyle w:val="Style1"/>
                                  <w:rPr>
                                    <w:b/>
                                    <w:sz w:val="60"/>
                                    <w:szCs w:val="60"/>
                                    <w:lang w:val="id-ID"/>
                                  </w:rPr>
                                </w:pPr>
                                <w:r>
                                  <w:rPr>
                                    <w:b/>
                                    <w:sz w:val="60"/>
                                    <w:szCs w:val="60"/>
                                    <w:lang w:val="id-ID"/>
                                  </w:rPr>
                                  <w:t>User Manual Book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2A2E02" w14:paraId="2D55632F" w14:textId="77777777" w:rsidTr="005D120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14:paraId="2B265364" w14:textId="77777777" w:rsidR="005D120C" w:rsidRDefault="002A2E02" w:rsidP="005D120C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24"/>
                    <w:szCs w:val="24"/>
                    <w14:ligatures w14:val="standardContextual"/>
                    <w14:cntxtAlts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</w:rPr>
                  <mc:AlternateContent>
                    <mc:Choice Requires="wps">
                      <w:drawing>
                        <wp:inline distT="0" distB="0" distL="0" distR="0" wp14:anchorId="4A153FB7" wp14:editId="2C3A280C">
                          <wp:extent cx="3515096" cy="818968"/>
                          <wp:effectExtent l="0" t="0" r="0" b="635"/>
                          <wp:docPr id="25" name="Text Box 2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515096" cy="8189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B0DFACA" w14:textId="77777777" w:rsidR="002A67E7" w:rsidRPr="009C77BD" w:rsidRDefault="002A67E7" w:rsidP="002A2E02">
                                      <w:pPr>
                                        <w:pStyle w:val="Subtitle"/>
                                        <w:jc w:val="center"/>
                                        <w:rPr>
                                          <w:lang w:val="id-ID"/>
                                        </w:rPr>
                                      </w:pPr>
                                      <w:r>
                                        <w:rPr>
                                          <w:lang w:val="id-ID"/>
                                        </w:rPr>
                                        <w:t>Administrator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w14:anchorId="4A153FB7" id="Text Box 25" o:spid="_x0000_s1027" type="#_x0000_t202" style="width:276.8pt;height:6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1HdfwIAAF0FAAAOAAAAZHJzL2Uyb0RvYy54bWysVE1v2zAMvQ/YfxB0X51kTZcGdYqsRYcB&#10;RVusGXpWZCkxJokapcTOfn0pOU6zbpcOu9gSv0Q+PvLisrWGbRWGGlzJhycDzpSTUNVuVfLvi5sP&#10;E85CFK4SBpwq+U4Ffjl7/+6i8VM1gjWYSiGjIC5MG1/ydYx+WhRBrpUV4QS8cqTUgFZEuuKqqFA0&#10;FN2aYjQYnBUNYOURpAqBpNedks9yfK2VjPdaBxWZKTnlFvMX83eZvsXsQkxXKPy6lvs0xD9kYUXt&#10;6NFDqGsRBdtg/UcoW0uEADqeSLAFaF1LlWugaoaDV9U8roVXuRYCJ/gDTOH/hZV32wdkdVXy0Zgz&#10;Jyz1aKHayD5Dy0hE+DQ+TMns0ZNhbElOfe7lgYSp7FajTX8qiJGekN4d0E3RJAk/jofjwfkZZ5J0&#10;k+Hk/GySwhQv3h5D/KLAsnQoOVL3MqhiextiZ9qbpMcc3NTG5A4a95uAYiZJkVLvUsynuDMq2Rn3&#10;TWkqOmeaBEHianllkHXMIOpSBT0/cjBySIaaHnyj794leatMyDf6H5zy++Diwd/WDjADlMdFpQK2&#10;gohe/cgNosR1Z99D0QGQsIjtss1tP7RyCdWOOozQzUjw8qamNtyKEB8E0lAQJDTo8Z4+2kBTctif&#10;OFsD/vqbPNkTV0nLWUNDVvLwcyNQcWa+OmLx+fD0NE1lvpyOP43ogsea5bHGbewVUHlDWile5mOy&#10;j6Y/agT7RPtgnl4llXCS3i557I9XsWsw7ROp5vNsRHPoRbx1j16m0AnlRLJF+yTQ75kYicN30I+j&#10;mL4iZGebPB3MNxF0ndmacO5Q3eNPM5z5vt83aUkc37PVy1acPQMAAP//AwBQSwMEFAAGAAgAAAAh&#10;AGUvXN/aAAAABQEAAA8AAABkcnMvZG93bnJldi54bWxMj0FLw0AQhe+C/2EZwZvdtZrSxmyKKF4V&#10;qxa8TbPTJJidDdltE/+9o5d6eTC8x3vfFOvJd+pIQ2wDW7ieGVDEVXAt1xbe356ulqBiQnbYBSYL&#10;3xRhXZ6fFZi7MPIrHTepVlLCMUcLTUp9rnWsGvIYZ6EnFm8fBo9JzqHWbsBRyn2n58YstMeWZaHB&#10;nh4aqr42B2/h43n/ub01L/Wjz/oxTEazX2lrLy+m+ztQiaZ0CsMvvqBDKUy7cGAXVWdBHkl/Kl6W&#10;3SxA7SQ0XxnQZaH/05c/AAAA//8DAFBLAQItABQABgAIAAAAIQC2gziS/gAAAOEBAAATAAAAAAAA&#10;AAAAAAAAAAAAAABbQ29udGVudF9UeXBlc10ueG1sUEsBAi0AFAAGAAgAAAAhADj9If/WAAAAlAEA&#10;AAsAAAAAAAAAAAAAAAAALwEAAF9yZWxzLy5yZWxzUEsBAi0AFAAGAAgAAAAhAKKrUd1/AgAAXQUA&#10;AA4AAAAAAAAAAAAAAAAALgIAAGRycy9lMm9Eb2MueG1sUEsBAi0AFAAGAAgAAAAhAGUvXN/aAAAA&#10;BQEAAA8AAAAAAAAAAAAAAAAA2QQAAGRycy9kb3ducmV2LnhtbFBLBQYAAAAABAAEAPMAAADgBQAA&#10;AAA=&#10;" filled="f" stroked="f">
                          <v:textbox>
                            <w:txbxContent>
                              <w:p w14:paraId="0B0DFACA" w14:textId="77777777" w:rsidR="002A67E7" w:rsidRPr="009C77BD" w:rsidRDefault="002A67E7" w:rsidP="002A2E02">
                                <w:pPr>
                                  <w:pStyle w:val="Subtitle"/>
                                  <w:jc w:val="center"/>
                                  <w:rPr>
                                    <w:lang w:val="id-ID"/>
                                  </w:rPr>
                                </w:pPr>
                                <w:r>
                                  <w:rPr>
                                    <w:lang w:val="id-ID"/>
                                  </w:rPr>
                                  <w:t>Administrator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  <w:p w14:paraId="7859EFE7" w14:textId="77777777" w:rsidR="005D120C" w:rsidRPr="005D120C" w:rsidRDefault="005D120C" w:rsidP="005D120C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F3642C" w:themeColor="text2"/>
                    <w:spacing w:val="5"/>
                    <w:kern w:val="28"/>
                    <w:sz w:val="24"/>
                    <w:szCs w:val="24"/>
                    <w14:ligatures w14:val="standardContextual"/>
                    <w14:cntxtAlts/>
                  </w:rPr>
                </w:pPr>
              </w:p>
            </w:tc>
          </w:tr>
          <w:tr w:rsidR="002A2E02" w14:paraId="6469316B" w14:textId="77777777" w:rsidTr="005D120C">
            <w:trPr>
              <w:trHeight w:val="228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3F1D5A" w:themeFill="accent1"/>
                <w:vAlign w:val="center"/>
              </w:tcPr>
              <w:p w14:paraId="3FCADC10" w14:textId="77777777" w:rsidR="002A2E02" w:rsidRPr="005D120C" w:rsidRDefault="005D120C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20"/>
                    <w:szCs w:val="20"/>
                    <w14:ligatures w14:val="standardContextual"/>
                    <w14:cntxtAlts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</w:rPr>
                  <mc:AlternateContent>
                    <mc:Choice Requires="wps">
                      <w:drawing>
                        <wp:inline distT="0" distB="0" distL="0" distR="0" wp14:anchorId="4E1F22A9" wp14:editId="1B81801E">
                          <wp:extent cx="6495393" cy="676894"/>
                          <wp:effectExtent l="0" t="0" r="0" b="9525"/>
                          <wp:docPr id="26" name="Text Box 2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495393" cy="6768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35586DD" w14:textId="77777777" w:rsidR="002A67E7" w:rsidRPr="009C77BD" w:rsidRDefault="002A67E7" w:rsidP="005D120C">
                                      <w:pPr>
                                        <w:jc w:val="center"/>
                                        <w:rPr>
                                          <w:color w:val="FFFFFF" w:themeColor="background1"/>
                                          <w:lang w:val="id-ID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id-ID"/>
                                        </w:rPr>
                                        <w:t>Buku panduan aplikasi manajement kasir pada CV Citra Tani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w14:anchorId="4E1F22A9" id="Text Box 26" o:spid="_x0000_s1028" type="#_x0000_t202" style="width:511.45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xbgfwIAAF0FAAAOAAAAZHJzL2Uyb0RvYy54bWysVE1PGzEQvVfqf7B8L5uEEEjEBqUgqkoI&#10;UKHi7HjtZFXb49pOdtNfz4w3GyjthaqXXXu+PPPmzZxftNawrQqxBlfy4dGAM+UkVLVblfz74/Wn&#10;M85iEq4SBpwq+U5FfjH/+OG88TM1gjWYSgWGQVycNb7k65T8rCiiXCsr4hF45VCpIViR8BpWRRVE&#10;g9GtKUaDwaRoIFQ+gFQxovSqU/J5jq+1kulO66gSMyXH3FL+hvxd0reYn4vZKgi/ruU+DfEPWVhR&#10;O3z0EOpKJME2of4jlK1lgAg6HUmwBWhdS5VrwGqGgzfVPKyFV7kWBCf6A0zx/4WVt9v7wOqq5KMJ&#10;Z05Y7NGjahP7DC1DEeLT+DhDswePhqlFOfa5l0cUUtmtDpb+WBBDPSK9O6BL0SQKJ+PpyfH0mDOJ&#10;usnp5Gw6pjDFi7cPMX1RYBkdSh6wexlUsb2JqTPtTegxB9e1MbmDxv0mwJgkKSj1LsV8SjujyM64&#10;b0pj0TlTEkQZVstLE1jHDKQuVtDzIwdDBzLU+OA7ffcu5K0yId/pf3DK74NLB39bOwgZoDwuigrY&#10;CiR69SM3CBPXnX0PRQcAYZHaZdu1vW/lEqoddjhANyPRy+sa23AjYroXAYcCIcFBT3f40QaaksP+&#10;xNkawq+/yckeuYpazhocspLHnxsRFGfmq0MWT4fjMU1lvoxPTkd4Ca81y9cat7GXgOUNcaV4mY9k&#10;n0x/1AHsE+6DBb2KKuEkvl3y1B8vU9dg3CdSLRbZCOfQi3TjHryk0IQykeyxfRLB75mYkMO30I+j&#10;mL0hZGdLng4WmwS6zmwlnDtU9/jjDGe+7/cNLYnX92z1shXnzwAAAP//AwBQSwMEFAAGAAgAAAAh&#10;AK5mJWLZAAAABgEAAA8AAABkcnMvZG93bnJldi54bWxMj09LxEAMxe+C32GI4M3NWLS4tdNFFK+K&#10;6x/wlu1k22InUzqz2/rtnXrRS3jhhfd+KTez69WRx9B5MXC50qBYam87aQy8vT5e3IAKkcRS74UN&#10;fHOATXV6UlJh/SQvfNzGRqUQCQUZaGMcCsRQt+worPzAkry9Hx3FtI4N2pGmFO56zLTO0VEnqaGl&#10;ge9brr+2B2fg/Wn/+XGln5sHdz1MftYobo3GnJ/Nd7egIs/x7xgW/IQOVWLa+YPYoHoD6ZH4OxdP&#10;Z9ka1G5ReQ5Ylfgfv/oBAAD//wMAUEsBAi0AFAAGAAgAAAAhALaDOJL+AAAA4QEAABMAAAAAAAAA&#10;AAAAAAAAAAAAAFtDb250ZW50X1R5cGVzXS54bWxQSwECLQAUAAYACAAAACEAOP0h/9YAAACUAQAA&#10;CwAAAAAAAAAAAAAAAAAvAQAAX3JlbHMvLnJlbHNQSwECLQAUAAYACAAAACEAi0MW4H8CAABdBQAA&#10;DgAAAAAAAAAAAAAAAAAuAgAAZHJzL2Uyb0RvYy54bWxQSwECLQAUAAYACAAAACEArmYlYtkAAAAG&#10;AQAADwAAAAAAAAAAAAAAAADZBAAAZHJzL2Rvd25yZXYueG1sUEsFBgAAAAAEAAQA8wAAAN8FAAAA&#10;AA==&#10;" filled="f" stroked="f">
                          <v:textbox>
                            <w:txbxContent>
                              <w:p w14:paraId="635586DD" w14:textId="77777777" w:rsidR="002A67E7" w:rsidRPr="009C77BD" w:rsidRDefault="002A67E7" w:rsidP="005D120C">
                                <w:pPr>
                                  <w:jc w:val="center"/>
                                  <w:rPr>
                                    <w:color w:val="FFFFFF" w:themeColor="background1"/>
                                    <w:lang w:val="id-ID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id-ID"/>
                                  </w:rPr>
                                  <w:t>Buku panduan aplikasi manajement kasir pada CV Citra Tani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5D120C" w14:paraId="5168F793" w14:textId="77777777" w:rsidTr="005D120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8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14:paraId="3299CD62" w14:textId="77777777" w:rsidR="002A2E02" w:rsidRDefault="002A2E02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96"/>
                    <w:szCs w:val="56"/>
                    <w14:ligatures w14:val="standardContextual"/>
                    <w14:cntxtAlts/>
                  </w:rPr>
                </w:pPr>
              </w:p>
            </w:tc>
          </w:tr>
        </w:tbl>
        <w:p w14:paraId="42EEAD7A" w14:textId="77777777" w:rsidR="009C77BD" w:rsidRDefault="001C62C8">
          <w:pPr>
            <w:rPr>
              <w:rFonts w:asciiTheme="majorHAnsi" w:eastAsiaTheme="majorEastAsia" w:hAnsiTheme="majorHAnsi" w:cstheme="majorBidi"/>
              <w:color w:val="F3642C" w:themeColor="text2"/>
              <w:spacing w:val="5"/>
              <w:kern w:val="28"/>
              <w:sz w:val="96"/>
              <w:szCs w:val="56"/>
              <w14:ligatures w14:val="standardContextual"/>
              <w14:cntxtAlts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521CC6C1" wp14:editId="3501BB5F">
                    <wp:simplePos x="0" y="0"/>
                    <wp:positionH relativeFrom="column">
                      <wp:posOffset>-899556</wp:posOffset>
                    </wp:positionH>
                    <wp:positionV relativeFrom="paragraph">
                      <wp:posOffset>6266955</wp:posOffset>
                    </wp:positionV>
                    <wp:extent cx="4088749" cy="3393580"/>
                    <wp:effectExtent l="0" t="0" r="7620" b="0"/>
                    <wp:wrapNone/>
                    <wp:docPr id="28" name="Group 28" descr="Hexagonal shapes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088749" cy="3393580"/>
                              <a:chOff x="0" y="0"/>
                              <a:chExt cx="4088749" cy="3393580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Graphic 19" descr="hexagon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000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" name="Graphic 20" descr="hexagon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5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137559" y="0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" name="Graphic 21" descr="hexagon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3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505694" y="59377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F3B10FE" id="Group 28" o:spid="_x0000_s1026" alt="Hexagonal shapes" style="position:absolute;margin-left:-70.85pt;margin-top:493.45pt;width:321.95pt;height:267.2pt;z-index:251666432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6ZFSJgMAAEEMAAAOAAAAZHJzL2Uyb0RvYy54bWzsVl1v2yAUfZ+0/4D8&#10;nhp/xY7VpOqStptUbdE+fgDB2Ea1DQLyUU3777tgJ22TSp2qvVTqQxzA5nLuOfcA5xe7tkEbpjQX&#10;3dQLzrCHWEdFwbtq6v36eT3KPKQN6QrSiI5NvXumvYvZxw/nW5mzUNSiKZhCEKTT+VZOvdoYmfu+&#10;pjVriT4TknXwshSqJQa6qvILRbYQvW38EOOxvxWqkEpQpjWMLvqX3szFL0tGzbey1MygZuoBNuOe&#10;yj1X9unPzkleKSJrTgcY5BUoWsI7WPQQakEMQWvFT0K1nCqhRWnOqGh9UZacMpcDZBPgo2xulFhL&#10;l0uVbyt5oAmoPeLp1WHp181SIV5MvRCU6kgLGrllke0XTFMg6zPbkUp0pEG6JhIUBNa2ssph8o2S&#10;P+RSDQNV37NE7ErV2n9IEe0c3/cHvtnOIAqDMc6yNJ54iMK7KJpESTYoQmuQ7WQera9emOnvF/Yt&#10;vgMcyWkOv4FAaJ0Q+HKhwSyzVswbgrT/FKMl6m4tR6C1JIaveMPNvatbUNWC6jZLTpeq7zxoEQAn&#10;ey360rQjgxp1rwYKrQw2iJ3XRyE2y1tB7zTqxLwmXcUutQQTgDXt1/7Tz133CYRVw+U1bxqrnG0P&#10;yUINHBXcM3z1xbwQdN2yzvTuVKyBvEWnay61h1TO2hWDYlNfisD5BUrhVhu7nC0K55jfYXaJ8ST8&#10;NJoneD6KcXo1upzE6SjFV2mM4yyYB/M/dnYQ52vNIF/SLCQfsMLoCdpn7TFsJL3xnIHRhrhtwjLl&#10;AO3/HUQYspRYrNooZmhtmyWw9R0Y7uccXjhqH9i0vGvwiZ3xrDOCCcY4sRr1TFh7hGkapGky2CPE&#10;UQKdfp19DKm0uWGiRbYBtAIQRyvZAOT+0/0ng/o9CgcPQPUFBI03Y40QdvGn1rAjR9aI3rY1QpAc&#10;Dk0De7FUvOslfXdKGERpksBGeHqSBOM4zcLBKuClBNz0bpXgxCowcmSV+G1bJXo/Rdw9KUxwMp7E&#10;zhvJJEpTK+vDURIkWYSTvT+yKBwH/98f7s4F91R3ag53ansRftyH9uOb/+wvAAAA//8DAFBLAwQK&#10;AAAAAAAAACEAfZ2+79B+AADQfgAAFAAAAGRycy9tZWRpYS9pbWFnZTEucG5niVBORw0KGgoAAAAN&#10;SUhEUgAAA0wAAAPQCAYAAAFyPssZAAAAAXNSR0IArs4c6QAAAARnQU1BAACxjwv8YQUAAAAJcEhZ&#10;cwAADsMAAA7DAcdvqGQAAH5lSURBVHhe7d0HnBtH+f9xQu8Qyo/ee++9995J6IRqiJ3TrM5pVNMJ&#10;vffewXQCoSRwOKdZnZMjCYljn2Z0dhwIIfTe/sD9Z53Hxrp7RjndjW53pc/79fq+QLc7Gml3Z56d&#10;+E66ELDmMus/mOV+YW/kx6iS/U/QxInulnv/v7Fum+yCMu1/guRH+/TbhjUyyEkYZF8k0sz9w/c7&#10;8MfKj5dlv3acsGFKcaBN20/ufQ6Tu7fIj5FCihO02DCec2ytxcFciz5G2lofwLXur/bKPGDG+uP3&#10;9W+7D5QfY39lnqDFqvRaKiMcjBP2HpRm7u4nP66Eva+riPxoPNXlQNTldSZXxzdex9e8YqPwZkfh&#10;PUQ1c3/Yvjdo/Tvkx7U2cids5N7Qfhrt+Xvv9/62yI/rZb83MPJzei3fay1fdCK1eO8TM+7a+16o&#10;dbvkx2Opsiessi+sRMa61+87LtYdLT8uByfogpV6jEzuztrbeTM/+1ryY/Sx5idszTscMUM/fkPv&#10;YIyEY3jK3mNpWp3by49XZ+8TFpEfIZEkx9bk/p37nsj6DfJjDMGKT9iKG2LFNm3edvF9x936f8iP&#10;dZyg8vU9B303ohRLzsneB2ElffyeH6BS9p2sff8HlZRZ919OVA1womqCE1UTnKia4ETVBCeqJjhR&#10;NcGJqglOVE1womqCE1UTnKia4ETVBCeqJjhRNcGJqglOVE1womqCE1UTnKia4ETVBCeqJjhRNcGJ&#10;qglOVE1womqCE1UTnKia4ETVBCeqJjhRNcGJqglOVE1womqCE1UTnKia4ETVBCeqJjhRNcGJqglO&#10;VE1womqCE1UTnKia4ETVBCeqJjhRNcGJqglOVE1womqCE1UTnKia4ETVBCeqJjhRNcGJqglOVE1w&#10;ompiyYniZFXPEa3d1+w5N1nePXLvD4qvJd3zQ5Rq7/nYd5L213cj1sRA52CgnZFEZv3P9h7zYsqT&#10;Hy8PJ2xtJDnOWe7yvU/SsHN3kR8jgSQnaLGhPOmYWpNjuSadjKgwO31477Fr5u758uPhOWjz5ovs&#10;d8L6fxUp9tjveK39BV5q5zVRqWNUqRdTEZU+JpV+cWukmXeesN9x+Ir8uHpMu/vE/73Q7hflx2Nh&#10;vxNUnwu1li96hUbivY7Em4gYyfc2Sm/qkKldl9z7Xox1f5Mfjw6Tu0//7w12niY/rpW9r7+I/Gh0&#10;1fHN1vE1J1OHN29yf9re19jMu7eRH4+nqp6wqr6uUoUr9097D0ozP/tS8uNScIKWocyDVGbftbWW&#10;By2M5jf+rz93pPwYy3XYdOd2+x3AWflxUv97fkbRqg3jYA7jOSFSHNwUz4FlWsnBNrZz333trJuS&#10;H2PYspbbtPfAN9vdl8uPVftOUIj8CGut30notw0l2f+k7B/ZjKrhJAEpMJIqbPHJWfwYJTK5y/ae&#10;jPD/3yI/3oeTVbLlngDT9o/9377dr8uPMUzLPTmLrbQdBpDqIKd6HuzHtHddf+9BNdZ5+fGqcbIS&#10;GfaBNNZ/YF8fM9118mMsx7BPzmJr3V+thSv753sPVqM9fzX58ZrhZF2AKh2gKr2WSqjqAQmL47P2&#10;vq7G9Lbryo/HS1VPzmJ1eZ1JhSv0vXvftMm7L5IfV97YnKy6v9H1U9uuvvf1hzXbL+THo6HuJ2ex&#10;kXo/I/VmFLV+f1k+/+C9Lz5MC9+VH4+s2p2s2r3gRBrWPXe/9/4x+XG17PcCx+rkLFbJ41DJF1UB&#10;lTkulXkhFVbaMSqt45oKx2nzvmNm3ZPlx8OxryNOzooM9fhlufve3ieftN0HyY+xQslPVvInxD6r&#10;PrarfgIsSzi+f957nDeedu5l5Mf97W1QRH6ENbCs4x7qzov37Wjde+THWGPRkxXdgFJsnHG3/N85&#10;cWfsO0GyHRWy79xwgqqNk1QDnKQa4CTVACepBjhJNcBJqgFOUg1wkmqAk1QDnKQa4CTVACepBjhJ&#10;NcBJqgFOUg1wkmqAk1QDnKQa4CTVACepBjhJNcBJqgFOUg1wkmqAk1QDnKQa4CTVACepBjhJNcBJ&#10;qgFOUg1wkmqAk1QDnKQa4CTVACepBjhJNcBJqgFOUg1wkmqAk1QDnKQa4CTVACepBjhJNcBJqgFO&#10;Ug1wkmqAk1QDnKQa4CTVACepBjhJNcBJqgFOUg1wkmqAk1QDnKQa2HeSOFHV1HNu9j7gZFVD3/PR&#10;dyPWxLLOgcn9x/ftaP2z5McYsmWdnMVW1AgDS3KckzwJlsism9p7XJu5u5/8eHU4WekM9Via3P1u&#10;75Mf0dpxOfkxlmmoJ2exNe1sBJR6vErtvAaaefeI/Y7RMfLjtZdN+1vtfSHh9v00+fHY2+/kVOcC&#10;ruSLKkEtjkMtXuQQ1PJ91/JFr0DDdm+9771a91P5cX2EF/7SvW+gYTuvlh+PjH0nJ0R+VF8j9WaC&#10;UXs/Per+5ox1f937+pt5fin58Wiq48mq42tetfBmT9r7piesu4P8uHL2vsYi8qPxU9WDUNXXVaqq&#10;HBRjO1/Z+zrMdOeJ8mPsNXGcu8S+A2T9X+THa2Zv30XkR4hZ64O11v2NlGEfvGE//1hJfTAbuXv+&#10;3ucLa5+PyI+xWqY195R9B7btPys/Htje5ygiP0JqKz3IK22HVVjuQV/ufhii2EnY0Npxzb0/D3Xn&#10;5/JjlMW03Bf2nZDcH7T3/xeRXVAVnByUYv8Lz+Qukx8DuCATM+7y+w+gfpEmAPbKrP+XNliCA2SX&#10;fYz139L2zWz3UbILMF7UAREim5dNe44ishkYPaGinK5d9KbduYXssmphTbVD7aO142ayC1BP2oVd&#10;RDYPndZ3EdkMVFe4UDcvvnCLNPPuE2SX0pjc/z/ttW1aWLiw7AKUS7tAi8jmSor/F0P3e9kFGL4w&#10;w79GuxDDz18iu9SO9n6KyGYgHe1CKyKbR0pjunsn7b0a606WXYDlC2ucp2sXVGbdp2SXsaEehxDZ&#10;DCylXTBFZDMC0/b7fmF/UT4vu2AchQvgjosuiD0JtzNbZRdcAO34FZHNGGXaiS8im7EKxnZerh1b&#10;k3deI7ugzjbNnnNp7QRn1v9RdsGQqMc9RDajDsJt2t+0k3jQ5m0Xl12wxoz1n9TOCV/3UEHqiQqR&#10;zagY7VwVkc1YS+HAn7L4RBRp5t3byC6oCZM7q51L0/L3kF2QmnbAi8hmjAjtHBeRzViJcAA/v/iA&#10;Fik+4EF2wYgL5/u8xee/yOTs3FVkF8RoB66IbMaY066NIrJ5vIX75VdqByez7hWyC6BSr5sQ2Twe&#10;tANQRDYDAztsZu4G2jUV0pVdRkN4QwcveoN7Yqz/nOwCJKVdb0Vkc71ob6SIbAbWTKM9/xDtWsxy&#10;9z3ZpVrCC76t9oKNdT+RXYBK0K7TIrK5HNoLKiKbgcprWrdeu4ZN7t4ruwzHpm3bLq52bN1fZReg&#10;1rTru4hsXh2T+z9pT77uW7OXll2AkZRZ/w7t2s+sM7LLBVOfIEQ2A2NJGxNFZPP5stzt+7rf/TNZ&#10;4a/+BcoUxsexi8dLkZ4RJ/sCWKZw2/dfBhOQAIMJSITBBCTCYAISYTABiTCYgEQYTEAiDCYgEQYT&#10;kAiDCUiEwQQkwmACEmEwAYkwmIBEGExAIgwmIBEGE5AIgwlIhMEEJMJgAhJhMAGJMJiARBhMQCIM&#10;JiARBhOQCIMJSITBBCTCYAISYTABiTCYgEQYTEAiDCYgEQYTkAiDCUiEwQQkwmACEmEwAYkwmIBE&#10;GExAIgwmIBEGE5AIgwlIhMEEJMJgAhJhMAGJMJiARBhMQCIMJiARBhOQCIMJSITBBCTCYAISYTAB&#10;iTCYgEQYTEAiDCYgEQYTkAiDCUgkOpgmWu5Gsg+AZdh//Cz5wf7ZsxFAD22sFJHN/6PtVEQ2A2Mn&#10;a7lN2pgofi67XLCJE91VtScxuf+F7AKMJO26LyKbV0978iKyGaitZu6erl3bIZ+RXYZnsj1/b6Xj&#10;EPcj2QWoNP36rUBx0F5UEdkMlK6Zd+6qXaOZ9TOyS/WEF/iCJS/4/LxfdgHWhHIN7olsrh/tzRSR&#10;zUAyR0/vPlC71kL1+Y3sMjrCmuqt+pt1RnYBBrL/byHsH9k8PrSDUEQ2Ayrtmikim2Fy/23tABnr&#10;Hya7YEyF6uO0a6OZ+xvLLuhHO3hFZDNGnHbui8hmrFQ4iN3FB7XIRrvzerILai6cz+8sPr9FQvV5&#10;uOyCYdAOehHZjJrQzmER2Yy1pp2MIrIZFZK13Lu0c5W1OhOyC6oi27L9GtrJMrk7W3bBGtPORxHZ&#10;jLrQTmIR2YwhCGucw7RjHvIu2QV1N9Ha8QDlBBf5geyCFVKO6Z7IZow67eQXkc3oYyL3D9eOXWbd&#10;cbILxlWWd1+sXRym3X237DL2tONTRDYDOu2iKSKbx0LxATvaMSh+G0F2AQZjcv9O/aLyG2SXkaG+&#10;zxDZDKSlXWxFZHPtaO+liGwG1kaWu+9pF2LDzj1IdqmcUGl/rb3mZn72lWQXoHzaRVpENpdGe01F&#10;ZDNQbWGhvlu7gJt551qyy9AY69ta3+bEzt1kF6C+tIu7iGxeNe25i8hmYDRpF30R2bwsJnef1p4j&#10;rOOeIbsA42Vyi7+OOiis3ym77KPuFyKbAexPGyyLE9ZEr5LdASxHY9o9ZO8Akh8BAFCS7KTdN9z/&#10;1k5+DGAQ+w+i/cPX+QDLpA0gLSbvPFuaANhflndfpw4a6446f/vSbUX2NAZwPm2QFJHNPbT9ishm&#10;YDxpg6KIbI5qTM+pXzQXqtiJsgswHor/iKANholT3FVll2Ux1re05zEtfw/ZBRhNzbZ7pnbxZ9Z9&#10;QnZZEfU5Q2QzMFq0i72IbE5Ce/4ishmoN+3iLiKbkzPt7nO0/kI+JrsA9VJ867xyQS9kM/P3kV2G&#10;yuTuPK3/iRMHW5cBpcm2du+sXcTFX77KLmtKey1FZDNQTdpFW0Q2l0p7XUVkM1AN2kVaRDZXhrHu&#10;9drrNLl/iewClCNciO9ffGEWMS3/QtmlkrTXXEQ2A2tn/bbzLqtdjJl1v5ddakF9DyGyGRgu7eIr&#10;Iptr57AtczfQ3o+xfl52AdIKF9g/Fl9wRTZNTV1Udqm1sJ76kvb+QrV9suwCrI5pdxuRi+xtsstI&#10;Ud9riGwGVka7qIrI5pGmve8ishlYHu0iKiKbx0aj/b9PRuqN+57sAuhM7k9TL56t/layy1gKx+UU&#10;7biYVuf2sgtwvmzGPVS9WKz7juyCQDtGRWQzxp12cRSRzVBox6uIbMa40S6GIrIZF6Bh3Xrt+Jnc&#10;vVd2wagLi+cvahdBs+2eJLtgAGE99SfteG487dzLyC4YNY3Z+etqJz2si/iX/gS0Y1tENmNUaCe5&#10;iGxGIutmFy6mHefM+n/ILqgr9cSGyGYMibH+7dpxz9pdI7ugLkzbv0o7meHnL5NdsAa0c1BENqPq&#10;tJNXRDajBNr5KCKbUTXaySoim1GyiRl3S+38hJwhu6BsJndnKydoITv5rGvILqgQk3eOVc+X7TxK&#10;dsFaa9ruU/WT4j8ju6DC1HMXIpuxVrSTUEQ2o0a081hENmNYtINeRDajpkzbP1Y7r1nuvi67IJVw&#10;YH+w9ED7heaMf4DsghEQzumOxee4iGntuJnsgpUq/l5GPbjWnSy7YARp57yIbMagtINZRDZjDGjn&#10;v4hsxgXRDl4R2Ywx07B+o3Y9mNy9RXbBYsZ2360etLY7VHbBGMus+7d2fWxaWLiw7IJNU7suqR2k&#10;cPD+LLsA+6jXSohsHl/aQSkimwHVuuPnr6BdN3X7eOokjPV/0Q7GIVNTl5RdgAvUbPsPaNdRZrvr&#10;ZJfR1Yx8bkDIu2QXYGDK9bQnsnn0aG+2iGwGVk27vorI5vrT3lwR2Qwk1Zjp3km73kJOkl3qJywG&#10;Z5U3tNCc2Xk72QUYmix3J2jXX2bnHii7VF9Y/D1QexMm99+XXYA1o12LRWRzdWkvuohsBkqjXZdF&#10;ZHN1aC+yiGwGKqFpO/oflObu87JLeYz1n9VenGn7p8guQOWE9fxu7bqdPMlfR3ZZO0e0dl9TezHF&#10;i5RdgMpTr+EQ2Tx8WudFZDNQO9r1XEQ2p6d1VkQ2A7XWbHdfrl3fmfWvll1Wr2kjneRuk+wCjAz9&#10;Wk9QNLQnLSKbgZGlXfdFZPPyaU9SRDYDY+Hwrbuuro2DkHNkl7hwf7hTabjQmN52XdkFGDuZdZ/S&#10;xkUYL8+SXf4n7PxkbWeTuy/ILsDY08ZIEdnMLR0wKG28FFmyQfYH0EfW6txnyd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56HgAY&#10;SM/46XkAYCA946fnAYCB9IyfngcABtIzfnoeABhIz/jpeQBgID3jp+cBgIH0jJ+eBwAG0jN+eh4A&#10;GEjP+Ol5AGAgPeOn5wGAgfSMn54HAAbSM356HgAYSM/46XkAYCA946fnAYCB9IyfngcABtIzfvZ/&#10;sCfWf1D2AxCxZNyEXCiz7jfahqNm568g7QCIMDbetXisFGnm/jDZRR9pRWQzMNY2Te26pDY+wp3c&#10;X2WXRRYWDog0+JfsAYwddUyEyOb+wuB5s9a40XJN2QUYeeGa/+viMVDkkFClZJfl056oiGwGRlKx&#10;/tGu+6zl3iW7rJz6xCGyGRgZ2nVeRDanYX7cuYXWibH+dNkFqC3t2i4im4cjDJ5vaZ2advcRsgtQ&#10;G5l1P9Wu540ndW8tuwyf9gKKyGag0sK66OHa9RvyHdll7SkvZk9kM1A52vVaRDaXK9z6PV57cSGb&#10;ZRegdMr1uSeyuVrC/afTXuxhM3M3kF2ANReuwa8sviaLNPPuE2SX6tJeeBHZDKyJw1vuRtp1WEz6&#10;skt9qG8kRDYDQ6Ndd0Vkcz2FWeBo7U01Wu61sguQjHatFZHNo0F7g0VkM7AqWcsfo11fWcsdKbuM&#10;HvUNh8hmYGDa9VRENo+2Rvv0q2lv3lj/c9kFuEDaNVRENo8XY90ntYMRSvMzZBdgicx69a/Djz59&#10;94Gyy/jSDkwR2Qzs0czd87XrJMvdh2UX7KUfKAYVuDZWZCJ399MOWsgJsgvGiHId7IlsxnKE++IZ&#10;7SA2prt3kl0wwsK5bi8+90WaeeeusgsGpR3QIrIZIyasi/Q7E+umZBeslnqAQ2QzRoB2fovIZqSU&#10;2e467WCb3L1XdkENaee0iGzGMBnr/qAd/I2nnXYZ2QU1EM7ZZxafwyLNvPt02QVrRTsRRWQzKmpD&#10;a8c1tfOWWf8z2QVlWDc7ezHtxITq9TfZBRWinasishlVYKx/u3aSslZnQnZBidRzEyKbUUXaCSsi&#10;m7HGwvrnldr5yHK3SXZB1eknkEG1lrTjX0Q2o06a+Y7baCcz5BTZBUOgHO89kc2os3Aij1t8Yos0&#10;pt1DZBckYHJ3tnacm3nnWrILRoV2oovIZqxQI3dP145ryGdkF4wq5aTviWzGALTjWEQ2YxxkM/NP&#10;1i6CkM/LLuhDOW57IpsxjsIFsHPxBVFkcou/juyC/RjrfqQdr+K3vWUXjDvtAikim8dew87fRTs+&#10;xd+dyS5AL/WCCZHNY0k7HkVkMxDXbHdfrl08WWu8/tVePQYhshlYPu1CKiKbR5bJ/Ye09x3yAtkF&#10;WBnlotoT2TwyDp0+/UDtfRrrfiu7AKtX/Cu+eqHl7izZpda091ZENgPpmbb/rHbRmdbcU2SXWgm3&#10;dP/R3o9sBoZPuwCLyObKM3nnCO31hxwjuwBrS7kY90Q2V5L2eovIZqA8DTv3IO3izHL3PdmlEvTX&#10;yCBCBWV5d1a7WJvTndvJLqUw1nXU15X7G8suQDVpF24R2bxmjPWP115HZt1XZRegHtQLOUQ2D5XW&#10;bxHZDNRPZv0G7aI2uX+n7JKU1lcR2QzUX1i3/FW7yCeOc5eQXVYlDM5va89v2t1HyC7AaNEu+CKy&#10;eWAN27219nwhP5VdgNHVzM++lHLxF7d+f5JdlkV7jiKyGRgf4dbvPdpgMC13qOyi0toUkc3A+NIG&#10;RhHZvE/xHy20/UL4CGhgf8og2ZMJ5y6h/TxUNr6cAIiZsO4O2sBZHNkdwAUJVed4bRAV//FCdgEw&#10;iL2DKAyud8uPAGA0mbz7on2TXu6/LT8GAGDthAI0v7cY9c1WfytpAgBAOs32/JPUwjNATO4+LU8H&#10;AMDgjPVbtQITS1hFnaf9PJqTz7qGdAUAwFLF90upBSSSsAI6QZouYWynobWJxbQ6Q/mrawBAzYSi&#10;8J3FRaJvZtxDpelAwurrb+rzRZLqkwwAABVX/DKCVghiMdadJk2TCUXqVVpf0djuK6QpAGAUZNZ9&#10;Sp3wI2nm7unSdOjWzc5eWnsNsYRC+RdpCgCoi0Z7/mrapB5LmOx/Lk1LZ9rdd2uvMRrrN0hTAECV&#10;ZLl7mzpxR2JstyFNK2tixl1be+19sluaAgDW2kELCxdRJuZ++bs0ra3YV5LHYmznadIUADAMJvcv&#10;0SbgWML+r5GmI6fRnr+t9p775FRpCgBYjSx3v1cm2WjWbzvvstJ0rBjrvqsdj1iM9Q+TpgCAfkzb&#10;v1CbSKOx/v3SFCIcw/urxyoSk7sfSlMAQCHc7XttwozFtHddX5piGQb9aKVsa/fO0hQAxkMz7z5B&#10;nRDj2SxNsUqNlhvow2hN7r8sTQFgtIQJrq1NfNFw174mBl2tZid1bihNAaBespn5+6gTWyRhgvyR&#10;NEVJTGvgf9/7oDQFgGoKk9WxSyavPmnm/uHSFBUUbhZ+p523WMzUritKUwAoh2l3bqFNULGEie50&#10;aYqaCefuKO2cRmPdG6QpAAxXmHQ+sWQS6pNG2z1TmmJULCwcoJ3rWEJR+4+0BIDVmzjFXVWbbGIJ&#10;k9AvpCnGhGn7N2nXQjTWHy5NAWB5TN59izqhRGJyl0lTjLkNW7dfWbtG+uRX0hQA/mdhwP80E/JP&#10;aQr0Zaz/qHL9RBNW3M+TpgDGjWkP/I/Zr5OmwIo02t2bqNdWPHPSFMCoCnevv1UGfzQTM+7y0hRI&#10;LqyOvqZdd7EYO/d4aQqgrpq5e742wKOxjj+YRClMe+fd1GsyGpdLUwBVZ3LX0QdyJCft5iNmUDlh&#10;df9j9XqNZWb+PtIUQNmyGf84daBGEgb8V6QpUAuNVueR2rUci2m5b0tTAGsly53VBmQszXz+rtIU&#10;qL1wc3W6dp1Hs9XfSpoCSCXLu/dSB1wkxX8GkabASGu03DO1MRCN7X5KmgIYVFgVfVMdWJE0291H&#10;SlNgbJncnaONj2i2bL+GNAWwmGntvJk6cCIx1m2TpgAUpt1taGMnGuvfIU2B8RUGw8eWDI4+Mbl/&#10;tjQFMKCwmvq7Nq5imTjOXUKaAqNrw9afD/Y5Ytb9UpoCSMi0/avUMReLda+QpkD9DfrJy2H/SWkK&#10;YA2smz3n0tpY7JM/S1OgPpQLORpj3b+lGYAKCGPyPdpYjcb6DdIUqA6Td49QL9hY+HZPoBYmZty1&#10;1TEcjdstTYG1Z3L/a/3C1HPo9OkHSlMANWWs/5w2vmMxtvM0aQqk17TuudqFF4/7sDQFMIIOm+7c&#10;Th/70ZwqTYGVC6uiHcrFFU0z9zeWpgDGTGbdd7V5IZoZ91BpCsSFVc5j1AsokuL7ZKQpAOwz0fIP&#10;0OaMWEzL/VCaAsVdjp/WLpRYmjPu7tIUAJYl3PSepM0n0bS6d5amGAem5e+hXgiRhFXRidIUAFat&#10;0XJP0uaaPtksTTFKwt3K15WTHc2knX+0NAWAoQpzTnfxHNQ30x2+3LOOGu3uTdQTGov126UpAJTG&#10;tP0L1TkqFus/KE1RRca6j6gnLhLT7j5HmgJAJYW56neL565+MVOnXlGaogxHT+8+UDsx0Vj/K2kK&#10;ALWTWXe0OrfFwifMrA2T+zeqJyAW6w+XpgAwOhYWDlDnvHj4TM6UjHX/UQ6ymrDvf6UZAIyNsDp6&#10;szYnRmM73LQPomn9RvVAxnOMNAWAsXf0oN/7lvPPHCqTu/OUgxXNhuO3X1maAgD6yKz/qDaPxmKs&#10;e540HS9Z3j1EOyCxmHBgpSkAYIUmT9x+U22OjcfNSdPRFKr2mfob1zO5df6m0hQAMARhXv6aNv9G&#10;M+MfJ03rKbPdR6lvLBKTu29IUwDAGmtOu7trc3M01uXStNrCi92y5MX3yaT195SmAIAKCXP0QPN5&#10;1urcR5qWy7Q7d1NfYCTGupY0BQDURLPdfaQ2p/fJsdJ0bWTWf1V5EdGYtn/s+S0BAKMgy90Z2nwf&#10;zbS/lTRNY6LlbqR2FIsd8d/iAADs02y7Z6q1IBbrPiVNB2Ny9yH1CSMZ2997BwD0CDXhnMU1om+2&#10;bL+GNO111Oz8FdQGkYRC9BtpCgCAKqyOjFZDorH+Hec31DaqcUfuaQAAwAqEwvMPvb70pm9hKj7B&#10;Vp4PAIBkQpF6tVZ3ikQLk7QFAGAoMuv+q9Yf7YdFpB0AAENB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UycGEqYnI/L+0BAEgiyzuHaDVnb/oWpiWx7snyvAAALFuoH9vVuqJE&#10;moRGW/wdtR1iMdZvlaYAAPTIpt1jtNoRjXXflKZxofAcrzaOxLT9/aUpAGAMhVowvbg29Muk9feU&#10;poNrtOcfoj1pn3xHmgIARlRRWJT5Px7rp6VpeqGDU5d02CcN2721NAUA1Fjxn9y0eT6WSTv/aGm6&#10;doztPk17MdHY7qekKQCg4ibt3M3VuTyeM6VpdYSl2s+UFxrN4Vt3XV2aAgAqIKyKPqHN1/F0DpGm&#10;1Rde8MTSNxCPsf7t0hQAsEY22u7/aXNyNNb9UprWn8nd39U3GcmmqYWLSlMAQEJZ3n2rNu/G45rS&#10;dHRl1r9af/N6Gq3OS6UpAGBAmxcWLqLNrdFY/y9pOp7WT227rHpgonG/l6YAgIgwX7506fzZN6+V&#10;pljM5P59ygGLx3bWSVMAGGthpfNHdZ6M5IjWjstJUyyXae+4vnYwYzHWeWkKACMvy92LtbkwGtt5&#10;vzRFKqHwfEk92JGY6c4TpSkAjIQwt+1cPNf1y0a783rSFMOWtXbcWTsJfdKWpgBQG9n03MHKfBaP&#10;dV+Upiibyd0P1ZMUibGd+0pTAKiULHez2rwVy6R1d5CmqCpj/cO0k9cnx0pTAFhzk7b7IGVeisf6&#10;H0hT1FVY2v5UPbmRTMy4W0pTABiKorho808sRfGSphg1YYn8DO2k98knpCkArFjxn9uU+aVP3Kw0&#10;xbgJF8A5Sy+IeIrPlZKmANBX8YsI2jzSJwdLU+B8me0a5UKJxuTdt0hTALjQenvm9bS5IhrrdklT&#10;YHmM9f9UL6ZINi0sXFiaAhgTYewP9mk1uXuxNAVWJ1xQr116gfWJdUdLUwAjZP228wb7fE/r/yhN&#10;geGZmHGXVy/ASMLK67fSFEANhXE82I1p7vlGBJQrFJ4PKBdmPC3/AmkKoKLCWB3sP+VPTfEdcqim&#10;bLpzQ+2ijcXkriNNAZQoy11TG6PRWPc2aQrUi8n9l9WLOhJj5x4vTQEMWWb9udo4jIU/F8HIaead&#10;u2oXezzOSlMACWTTnUP0sRaJdfyBPcZLuOin1MEQSWN67t7SFMAyhVXRmdp4imXS7rq5NAXGm2l3&#10;H6ENknjcN6UpgP1M2vlH62MmEstYApYlFJ4z1EEUyaSd4y4PYysUl2ltXMQzdy9pCmAlshn/LH1w&#10;RfMxaQqMpAnr76lc9/0yLU0BDEMYZAP9JtHk7NxVpClQWybvfkO7vuNxj5GmANbSoH97Ydr+TdIU&#10;qLTD7NzNtWs4Guu2S1MAVWJy///UQRuJNAMqIVy/H9eu03i6h0hTAHXQbHdfrw/mSFruSGkKrImJ&#10;U9xV1WsxFut+KU0B1J2Z2nVFdaBHEu5cfy1NgaRM7t6qXXPxuKY0BTDKQuH5kD4J6DHWPU+aAgM5&#10;aPPCRbRrKhrr/yVNAYyrZu5vrE4QkYSitkOaAqpGy79Uu3aise510hQAlgoTxVeXTBx9Ylr+see3&#10;xDgLq+o/aNdHLEe0dlxOmgLA8k1Mu7trk0qf8IeMY8Lk3Rcp5z8e698vTQEgnTDBbFky4fRJ8Rf6&#10;0hQjIKyKdmrnORbT3nF9aQoAw9ewbrAPy8y7X5emqAmT+4P0cxmL+6I0BYDyhYlpsK8XOHH+ptIU&#10;FRKK0cna+eqTO0pTAKgu0+o8R5nAojFt9xFpijXWsN0HaeekT34gTQGgvrLcnadMcNE0821XkqYY&#10;grAq+r523OPpPFiaAsDoyWzncH3y0xMm0TdKU6zQhHV30I5tLMa6n0hTABg/ofD8R5sctYQJ8z/S&#10;DBfA5O4L2jHsk4OlKQBgr6zVOUaZMOMJqy9pOvYas/PXVY9RLNbtkqYAgOUo/p1JnVAjCSuE86Tp&#10;2DAt/z7tWMRiWu5QaQoAWC1j/Ue1yTaW4jcDpenIWD+17bLae43G+j9KUwDAME2euP2m6kQci/Vn&#10;StPaMbl/jfqeIgmrqJdJUwBAWYx139Am6ViKT62QppUUVof/1F53LOtmZy8mTQEAVVN8Pp82effJ&#10;FmlaGpO7THldfeLeJk0BAHUTVlMtfXLXU3yiujQdKpP7X2j9x9Joz19NmgIARkXx3VHapN8nX5Wm&#10;qxYK0bOV5++XT0hTAMC4yKybUwpCNMW3/UrTZTG526Y9Tyym3bmFNAUAjDtj3fO0YhFLWAF9SJru&#10;M+hXgRjrvyVNAQDoLxSq32jFZPXp3ku6AABgZbKWO1IvMhec4pcv5GkAABgOrQDtn+KXLGRXAADW&#10;VsO6N2fWb5eHAACUq5l3byP/FwCAcmW5P3fvf75r2Lm7yI8BAFhbJnef3luQeuN+L7sAADB8mfXP&#10;0gtSb0zuvyxNAABI7/Ctu66uFaALisk7L5KnAAAgjSx3Z2hFZ6CctPuG8nQAAKyMsf7tapFZYcLz&#10;zctTAwCwfKbdfYRWWGIxuT9N+3ksJndLPmMPAIAlNk0tXFQrJLGEFdDfpOkexrovaftFM+OeLE0B&#10;AOiVWTelFo9IGu35e0vTJULB+q3WJhZz6q4rSlMAwLgLheGliwtF31j/amnaV2O6eye1fSRhtXWy&#10;NAUAjKOGnb+LViCisS6XpgMJBeco9flise4N0hQAMC5CsfiDWhQi2XjauZeRpitmrD9ee+5obPeB&#10;0hQAMKqKT2NQi0AkoZg8XpqmsbBwgNZPLKGA/kdaAgBGSVh9rNMm/lhCAXufNB2KRts9ROs3Hvc9&#10;aQoAqLONM2fdQJ/oI7HOSdM1Ydr+TerriMX6w6UpAKBuwkTeXTKx98lGu/N60nTNGet+or2mWEyr&#10;c3tpCgCoOmP9B7TJvE9eIE1LtWHr9isrr61ffiVNAQBVZNrdJyqTdzRhlfIlaVoppu2for3ePvm8&#10;NAUAVMERrR2XUybraIpPZZCmlWba7iPa648lFNrnSVMAQFky62e0STqWjTPdO0nT2jC5O0t7L7E0&#10;puevK00BAGslTMCvXTwh9411R0vTWmq0uzdR31c8c9IUADBMxu68rzIJRxNWGz+UpiPBtN2h2vuM&#10;Jbz/90pTAEBqxvp/apNvLAdt3nwRaTpyjHVf095zLMk/wQIAxpnJ/be1yTaWMAk/TJqOvHBs/qQd&#10;g1jWT227rDQFAAwqs12jTa6xmNy9VZqOFdPeeTfteMSzsk9JB4CxtXHG3VKfUCOx7qfSdKwZ23m5&#10;enwiMXnnNdIUABATJsxzFk+g/bLRdv9PmkIY63+sHatYQkG7rzQFAOwVJtNPapNmPO4Z0hSKdbML&#10;F9OPWzT/kKYAMN6KAqNMktEY6z4pTbEMjVbnkdpxjMXk7tvSFADGS/Gf4LSJMZZQkM6RpliBsCJ9&#10;u3ZcYwkFKpOmADD6Mut/qk2GsRS/DCFNsUqhwJ+uHeNotvpbSVMAGD1Z7t6qTn6xWGekKRJaP7Xt&#10;6urxjiQUs19IUwAYDcUfvGoTXiz8O8faaLTcM7XjH4tpuU9LUwCop00LCxfWJrg+4TfDSlD8Qoly&#10;LuKx/lnSFADqI6x6fqhOapHwtzTlCyvbn2vnJpqTz7qGNAWA6iq+XkKdxKJxr5WmqICJEwf71I2w&#10;2tomTQGgWoov4NMmrmism5GmqKCwgm2o5y0W698hTQGgfGFi+t2SiapPjmj9+nLSFBVnrP+Wdg6j&#10;sd1HSVMAWHvGui+pk1Mkpt19ojRFzZjc/V07p7FMHOcuIU0BYPjCxPOCxRNRv4S77g9IU9RYoz13&#10;b+389skWaQoAw7HR7ryeMvlEY3LflaYYIabtX6Wd72ise4U0BYB0wuTi1Eknko0zZ91AmmJEhQLV&#10;0s59LKbl7yFNAWDlwoTyvsUTTN/Y7jppijGwbvacS6vXQTx/lqYAMBhj/eOVSSUak/svS1OMobB6&#10;eqx2XcTjvi5NAaC/jaedexl9ItFjrPuDNAVCgeq+W7tOorF+gzQFgKXCXWyuTh6RNOz8XaQp0MPk&#10;bod2zcRiWjtuJk0BoPjFBv9qbbLok5dKUyBqYsZdW7l2+sTtlqYAxlWjPT/Y36VYNyVNgWUz7e5z&#10;1Ospno9JUwDjJNydDvSX/OtmZy8mTYEVMbbzOe3aiiXs/zRpCmCUDfrZZ+Fu9xHSFEjC5O487VqL&#10;ZXL2nKtIUwCjJAzwicUDvl9CAXu7NAWSa7Tnb6tdd31yqjQFUHeTdtfNlUHeJ+4MaQoMXcN2NurX&#10;oZ6w2nqLNAVQR5n1P9MGdyyHb911dWkKrClj3Xe1azKWsKJ/mDQFUAcm9x/XBnM01j9LmgKlCtfu&#10;/1Ov0Ug2LSxcWJoCqCJju0/TBm8sJneflqZAZUy0djxAu15jCdfxD6UpgKqYnJ27ijZgYzHWnStN&#10;gcoK1+nrtes3lrDaeok0BVCmMCBPXTxA+6Vhu7eWpkAtGOu3atdyNFu7d5amANZSZv2b1UEZjWtK&#10;U6B21h0/fwX9uo7Eut9LUwDD1mi7h6gDMRbrjpOmQO01Wu5J6nUeiWl1+DoWYJi0gdcn/5JmwMgx&#10;1n9Auebj4QssgbTCIDxeHWyRmLa/vzQFRloYG11tDEQz3bmhNAWwElnePVIdXJEUv8UkTYGxcdiW&#10;uRto4yGWME7mpSmA5Zq07g7agIrHnSRNgbFlWv6F+viIxPoPSlMA/YTB8ht1EEVipk69ojQFEJi2&#10;+5I2VqKx7snSFMD+TO6/oA6aWBhMQF8md79Tx04kZmoXN3lAwVj3PG2QxBIG24ekKYAL0Jjp3kkb&#10;R33CfxbH+Jo8yV9HGRTRhAK2U5oCGJBpu6O0cRWNdW+QpsB4CBf+3JKB0CeHn+xuJE0BrILJ3Qna&#10;GIvGdh8oTYHRFO7C3qNe/NG4F0tTAKksLBygj7do/i0tgdFh2v6xysUej3VflaYAhmTgj/fK3fek&#10;KVBfzfzsS+kXuB6Tuz9JUwBrpGHdYB+IbP3h0hSoF2NdS72oIzHtnXeTpgBKYHJ/ijY2YzGtzu2l&#10;KVBtYbm/SbuIYzG2+3JpCqBkG7Zuv7I2TvvkV9IUqJ5J6++pXLT9skWaAqgY0/ZPUcZsn7jPS1Og&#10;GjLr/qpfrHomjnOXkKYAKsxY/1FtDMdS/MG8NAXKYXL3De3ijMZ2HyVNAdRIGL9nLRnPfVL8Ab00&#10;BdZGZv0G7WKMxeT+ndIUQE012t2baOM7HjcnTYHhmdw6f1P9AtRjrD9TmgIYEQ3r1mvjPRaTu/dK&#10;UyCtcPezW7voYjniJ7uvKU0BjKBw4/k1bexHM+MfJ02B1ckG/MfPLO8eIk0BjIHMuj/rc4Gejaed&#10;exlpCgxm0F8XDXdPn5WmAMbMxLS7uzYvxONyaQpcsGZ+9pX0C0mPyd150hTAmDO283Jtnoim7V8t&#10;TQGdse4n6sUTSaM9f1tpCgD7ZNb/WJszopmZv480Bc4XLoxjllwofdK0fqM0BQDVQZu3XVybP6Kx&#10;/h/SFONs0nYfpF4g0fCx9wAG02h1HqnPJ3pMy31bmmLcZNb9V7sotBjr/iPNAGBFjPVv1+aXaGzX&#10;SFOMOpP776sXQSx8tTKAhLLcnaHONbFM+1tJU4ya4su91JMeSShgb5SmAJDU+q3brq7NO7EY634h&#10;TTEKmjM7b6ed6FjCBTArTQFgqBpt90xtHorGdj8lTVFX4UT+asmJ7ZNmvu1K0hQA1kxm3ae0OSka&#10;658lTVEX4aR9Tj2Z8RwsTQGgNGEuOmfR3NQ/W7ZfQ5qiqky7+xz15EVirPuINAWASpiYcbfU5qt4&#10;3BnSFFXSzDvX0k+YHpO7s6QpAFRSuNFuaPNXNNa/Q5qibOFkbFdPUiTFl31JUwCovDBvHbt4Husb&#10;2+GbsssSTsC7lpyQPmlat16aAkDtZLn7uza3xTJxnLuENMWwNax7tHYS4nFfl6YAUGuN9vy99Xku&#10;mi3SFMMw4dwllIMejbHuL9IUAEZKZv2rtXkvGuteIU2Risn9ierBjsRs9feQpgAwsrLcWW0OjMW0&#10;mBtXrajy2sGNxeTuldIUAMbCutlzLq3Nh33yZ2mKQTRnBvyaYuumpSkAjKWsNfc4dX6Mhn9/X7Zw&#10;wP689ADG08zzS0lTABh74Ub9PdpcGY31G6QpFjPWf009aNG4x0hTAMAioUDN6XOnnsmt8zeVpjBt&#10;d6h2kGIx1r1bmgIA+jhyxl1bm0fjcbul6Xhq5v7G+oHRY3K3Q5oCAAbQtO652rzaJx+TpuMjs36X&#10;ciCimdxyxnWkKQBghcLcO9A3LzTb3adK09EVlokf1t58LEWVl6YAgETC/DrQd9VNzs5dRZqODpP7&#10;g7Q3G4/7vDQFAAxBc7oz0Ld7Z9adKk3rzZy664rqG4zEWP9raQoAWANN6zdq83E01r9ZmtaPyd3J&#10;6puKxGzddXtpCgBYY1nuvqfNzdHMuIdK0+oLy703qG8iEpN3j5CmAICShXn534vn6X7ZtLBwYWla&#10;Pc0Z/wDtRUdj/Q+kKQCgQpqtAefz3J8gTasjLAEHqrDSDABQYc129/XaHB6NdUdL0/IY676rvrho&#10;5h8sTQEANREWHyfpc3okre6dpenaMW0/qb6YSIz1b5KmAIAaOmp2/gra/N4nv5Omw9XMu7dROo/G&#10;5P4UaQoAGAHN9vyTtPm+TzZL0/Qy636pdBjN5NQI/qUwAGCPUBM+qM390djuOmm6euEJP7Okgz4Z&#10;i89WAgDsEeb97uI60DfTnRtK08GZ3D9bfdJ4xu/TaAEAF9o4M3cDpSb0S1eaLk928lnXUJ4kGmPd&#10;2dIUADDGMttZp9WJaKz/oDSNM7nbpjaOxJy082bSFACAPUJ92Ly4XvSNdU+Wpv8TqtY71J0jaeb+&#10;MGkKAIAqFJzfazUkFjN16hXPb6hsjMa6b+5pBADAMmyc6d5JrSfxnLSswmSs+5v0AQDAwMLC5mit&#10;vmhZRmHq3kueFwCAVQl15YSldaY30cJkrH+VPA8AAMksLCwcoNWdvdELk3X/lfYAAAy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ck&#10;vgEAgCFp5v7GWu0pEi1MRUzuny3PAQBAEpl1u7Saszd9C9O+bDnrGvJ8AACsSJa7D6s1ZlGWV5j2&#10;xJ0hzw0AwLKFGnLw0poST/Hf+Q7TNkRjO++QvgAAiDp6eveBah2JxfrfSNPzZdZ9U90xkkar80hp&#10;CgBAjyzvzmq1I5ZJ6+4gTZcy1v1NaxTLutnZi0lTAMCYC3XhmMV1ol+aefcIadpfqHT30p4gHjcl&#10;TQEAY2jSdh+k14dIrP+BNB2MaftXqU8YiWl1XiZNAQBjQqsH8ST6AAeTO6t3oKeZd+4qTQEAI6pY&#10;9Wg1IJZiVSVN09j4/dMuo3UUi7HuD9IUADBCspY7Upv3o2n5Y6TpcGQz/nFqx5GY3H9ZmgIAaqz4&#10;zTltno/HzUrTtWFy9179hegxeedF0hQAUDPF3xhpc3ssh07vPlCarj1jXUd7UdFMd24oTQEAFZdZ&#10;90V1Lo9leu5gaVqu9fbM66kvMJ6uNAUAVFAzd89X5u4+cR+WptUy6Btptv0HpCkAoAI22p2DLjR2&#10;StNqG3Tp12i5J0lTAEBJwtzttDk6lsNb7kbStD6Mdb/V3kwsEzPu8tIUALBGMtt5vzYnx+NeLE3r&#10;qTG94076G4tmRpoCAIaomXefoMzB/fIVaToaTNsdpbzJeKx7nTQFACR0RGvH5dR5Nxbr/yhNR1NY&#10;Ap6gvvFImrm7nzQFAKxSKDIz2lwby9h8xNymTZsurB2AWIz1/5SmAIAVCHPpaxfPrReQl0rT8ZLN&#10;7HyocjCiMbn/tjQFACxD8V+dtPk0GsvXGO1h8u5b1AMUicldJk0BABGZ9f/S5tBYNk1NXVSaYi9j&#10;/WnawYpm2t9KmgIARJgfv7NkvuyTZu4fLk2h2Wi7/6cduD45R5oCwFjLctdU5sg+6b5VmmI5mnn3&#10;6fqB1GPa/pPSFADGSjPfcRttXozGup9KU6xEOIifWHJQ+6TRcs+UpgAw8kKR+aU2F8ZS/FcpaYrV&#10;Mtb/XDvIsTTa81eTpgAwcsI895nF816/NHP3dGmKlCZOdLfUDng01rNcBTBSsrxziDrfxWLdJ6Qp&#10;hsm0uw31BMRi3dukKQDU0hGt3ddU57dYrP+ZNMVaCgf/2CUno0/4lUgAdRTmrzMXz2f9Mmnnbi5N&#10;UZZwZ/AP7eTEctDmhYtIUwCorCx379LmsFjCzfdh0hRVkM3M30c7UbGY3P9QmgJApUza+Udr81Y0&#10;1n1TmqKKQsF5jXriIgn7v0SaAkCpDpnadUltnuqTv0pT1IGxvq2cxHha3TtLUwBYc2HVM63OTZFM&#10;Wn9PaYo6GfjLsHL3O2kKAGsia7lN+nwUSdhfmqLOBv36YNN2X5KmADAUxYpHm3/6ZFqaYpSEE/v+&#10;RSe6b0yr80JpCgDJZNb9VZtzYtk0teuS0hSjyljntZMfi2nvuL40BYAVK357Tptjopl2j5GmGAeH&#10;bZm7gXohxGKdk6YAMJDi74vUeSWed0lTjKNm279QuSj65X3SFAD6Kj6BQZlD+uVMaQrs+fenzYsu&#10;kL5p5J0nSFMAWKL4rDpt7oilmXeuJU2BXlnufq9dNLGsn9p2WWkKAMW/Iw30HXLFp4VLUyCuYefu&#10;ol9AsbhcmgIYU8X3HenzQzSfkabA8hUfV6RcTNGYvPMaaQpgTLzYdv9Pmw+ise6X0hRYOZO7H6kX&#10;WCytzn2kKYARForMT9U5IJJmvuM20hRYvU1TUxfVLrR43N+lKYARE8b3W/VxH4trSlMgveLLBvUL&#10;T4+x/lvSFEDNDTr+w4rqOGkKDF+4A3qbeiFGYmynIU0B1MxBCwsX0cZ1NNb/S5oCa89Yd7p6YUZi&#10;2p1bSFMANRBuQgf6N+Zm7u4nTYHyrJ/adnXtAo3G+p9JUwAVFcbqS5eM3f55rTQFqqPZds9ULtZ+&#10;+bg0BVARh+WduypjNR7rZ6QpUF2ZdZ9SL+BIGrl7ujQFUKIsd3/QxmgsxZeRSlOgHkzuf6FdzLFM&#10;nOiuKk0BrKEw/r6yeDz2S/Hlo9IUqJ+G3X5r7cLuk1OlKYAhCyukFytjMB7r3y9NgfozucvUCz2W&#10;tn+zNAWQ2ETL3Ugdd7HwfWwYZeEi/86Si75fWu6h0hRAAmHVs1Mda5FstDuvJ02B0Vb8AZ42CGK5&#10;0MLCAdIUwAqEVc+HtbEVTWvuBdIUGB9m2t9fHRCRGOuPl6YAlmky9wdp4yka674oTYHxleXd16kD&#10;JBJj3VHSFEDEodO7D9TGT5/8RpoC2CusiLYqg6Vf7ihNAewnrHpmlfESzxbGEhC17vj5K6gDJxbL&#10;XR6wV9bqHKOOk1ha7khpCuCCNNvzT1IHUjxfkKbA2GnY7oOUMdEvP5CmAAYVVkQfVAZVNI3cPV+a&#10;AmPBWPdfbSzEIs0ArJbJ/bw2yGJpTM9fV5oCIymznR9o1348nQdLUwCpDPzX6rmfk6bAyGjm3SOU&#10;a71fjpGmAIbF5N0XKYMvHtt9jzQFamvCujuo13c03VlpCmCthME30CciZy3/OGkK1Iqx7jfqNR1J&#10;M992JWkKoAyZ9X/UBmcs62bPubQ0BSrN5P4L2jXcJwdLUwBlMyd27qYM0miM9S1pClROM3fP167b&#10;eLoflqYAqsa0/cv0gasnFKhXSVOgdOvtmdfTrtNorNslTQFUXSg4P1YHcjTde0lToBQm9x392tTT&#10;zP2NpSmAuti0edvFtQEdjXV/labAmgkF6X3q9RhN98XSFEBdZbbzKH2A6zG5+4Y0BYamkXeeoF1/&#10;0Vj3VWkKYFRk1r9DHfCRhInjMGkKJLN+23mX1a63aKz/ozQFMKrCimibOgFEYlo7biZNgVUxuW9r&#10;11gszXz+rtIUwKjb0NpxTW0iiMftlqbAwBq5e61+Xekxrc7LpCmAcRPuYJ+tTQzRWP9RaQpcILN1&#10;533V6ygW66akKYBxFyaFzyyZJPqkaTtPlaaAylj/T+3aiWXT1MJFpSkA/E9YEf1SmzRi2bB1+5Wl&#10;KbCHse472rUSi5mee4Q0BQBd48S522oTSCxhIvqJNMUYa7RcU7s+orHubdIUAJbHtP2kOqHEw/fe&#10;jKGG7d5auRbisf6n0hQAVibc2X5XnWCi4ZtCx0VYLZ+rXwN6GiecfjVpCgCrFyaWfy+eaKKx7r/S&#10;DCPI2MF+WSZruWdIUwBIK7NzD1QnnkhM7r8vTTECVvDnBZ+QpgAwXGFF9AZ1IorEtDpHSFPU0OB/&#10;kO1/Jk0BYG2FO+iTlUkpmlCgbi9NURPG+jO1cxmLaXduIU0BoByHTp9+oDZB9cmvpCkqLNx0vFM5&#10;d/0yIU0BoBqy6bmDlckqHus/J01RIQ3rHq2er2jcN6UpAFRTlnc/rE9gesJE+FxpihIdMrXrktr5&#10;icVY9zdpCgD1EFZEu7QJLZaJGXdtaYo1ZnJ/onZO4uGr+AHUVOPH3ZvoE1sk1m+XplgDJnevVM9D&#10;NG6TNAWAemtYt16f6KJ5lzTFEExYf0/lmEdjrGtJUwAYLWFF9DVt4ovHPUaaIhGT+7/ox1pPMz/7&#10;UtIUAEZXmPD+vHgC7JdNU7suKU2xQiZ339CObTzcFAAYM6bl76FPiHqKf6CXphhAI/eHacezT/jP&#10;qADGm2kN+A/wtvsKaYo+DrNzN1ePXyz84gkA9Br0V5aLFZc0xSImd2drxyyWZt65ljQFAOxv0D/y&#10;DPmzNEUQivvHlWPUJ91DpCkAoJ9s2j1Gn0gjsf5r0nQsNXL3dPW4RGKs/6w0BQAMwlj3bm1ijaX4&#10;eylpOhYmTnFX1Y5DNNb9UpoCAFbD5G6HOtFG0mh3byJNR1Yo2qdp7z2WZt69jTQFAKRQfJaeNuFG&#10;Y/0uaTpSTMu9VX2/kZiWn5SmAIBhKD6NXJuA4+l+WJrWmrH+Yfr7i8S646QpAGAtZLn7vDohx3Ow&#10;NK2VgzYvXER5L/FY/y9pCgAog7Hu1+oEHcmh07sPlKaVF97bj7T3EIuZ9veXpgCAMplW5/baRB2L&#10;yd3J0rSSTO5for3uaKx7nTQFAFSJyTtHqBN3LNa9QZpWQsPO30V9nbFYPyNNAQBVltnOD9SJPBY7&#10;90BpWhpj3R/U1xbJxIy7vDQFANSFNqHH4/4tzdaUyf2X9dejx7Q7T5SmAIA6yvLOg7UJPpawcvmu&#10;NB0qk3dfpPXfJ++XpgCAUWBs503KZB9Nw3Y2StOkJlruRlp/feKkKQBgFJncn6JM/tE02nO3laar&#10;Fvqe1/qIxbR3XF+aAgBG2Yat26+sFYJoVvnhpyZ3H1KfN54XSFMAwDhp2s5TlaLQL5+RpssSVkgH&#10;Kc/RJ90vSlMAwDgLReFjS4tEn0x3+n7B3qHTpx+otovEWPdbaQoAwP+EAjHQV5JvaO24pjTdp/hU&#10;CW3fPrmjNAUAYCnT2nEzpXhEEwrRtj3tcv9GbXs83SP3dAgAwHI0cn+YXlBWl7AqO166AABgcJl1&#10;39QKzEoiTwkAwOqFlc7ftGKzvMw/WJ4GAIB0srx7L73w6Ck+bUKaAgAwPMb6V2mFaG/C6uonsisA&#10;AGvH5M4uLkrN/OwryWYAANbeutlzLr1nldSae4r8CAAAAHW25wbP+jfv+S8P1m/nRg8AAADAWGtM&#10;u4do/0y7OMa6d/NPtwAAAABG3gX9ocUFpfhDDNPyj5WnAwAAAID6Kj4qpfjUYm3xkyLFR6s087Mv&#10;Jd0BAAAAQLVlLXfk6j7weGUJfbb4sGQAAAAAlTJh3R1SfmVZqhS//icvEQAAAADWTiP3h4VF0m+0&#10;hUoVc/6vBXbvJS8fAAAAANIxrR03My33BW0xkiImd9tM7g8q+ppw7hLh/79R2y9Fil8XDDlqzxsD&#10;AAAAgJUIi4rnhZytLTpSJCyKPrShteOa0l1Uw7pHhwXVydpzpIix/lvhf+8o3QEAAADAUpNb/HXC&#10;wuFj+y8mksb6ndl05xDpbkUOnT79wLDQeqf6/AkSFoi/Df87Id0BAAAAGGdN23lqZt3c4oVDwnym&#10;mfsbS3fJFb/GV/w6n9JvkoQF1JdMu3ML6Q4AAADAKNuwdfuVwyLgPdriIEms+6VpuUOluzVV/Hpf&#10;WDx9SH1dCWKs/3n43xdIdwAAAABGgWn5x5rcn7J4AZAwX220524r3VVGeM/PDplXXm+qfMK0d11f&#10;ugMAAABQB8387EsZ23mTcoOfJGER8qeG7WyU7mphouVuZHL3ae39pIixzme5e4Z0BwAAAKBKsrzz&#10;4HDT3tJu5lMkPPd3J6bd3aW72jN550Vh4fcL7b0myvsb7fmrSXcAAAAA1lrWcpuUG/VEcf9utrsv&#10;l65GWsN2bx0WT1/Wj0OS/NS0O0+U7gAAAAAMw4T198xs5wfKDXmqbMns3AOlu7FlcpcZ6/6gHJ9E&#10;cW+bmHGXl+4AAAAArJTJO0eEm/e/6jfeCWLdGyaOc5eQ7rBIw87fxeT+2+qxS5MZ0+4+QroDAAAA&#10;0I9pdW4fFkjfUG6sk8Tk7uSGdY+W7jCgsHh6ibH+n9qxTRP3unWzsxeT7gAAAABk1m8IN+G/1m+g&#10;V59wk//OQ6d3HyjdIRFjO/cNx/aH2jFPEuumTNvfX7oDAAAAxsPkidtvmuXu8+pNcopYf2b434Ol&#10;O6yBgzYvXCQsnl6z5FykivX/Counl0l3AAAAwGhpWvfczLrd6s1wknQ/3Mw715LuUDJj/cNC2vq5&#10;ShDrjjPtzt2kOwAAAKBeJmbctcMN80fVm90UsX6XaXWeI92hwtZPbbusybtvUc9jilj/R9Pyk9Id&#10;AAAAUE3hpvUpJnc71JvaBDFt/9lGu3sT6Q41FRbSjzfWnaad4ySx/quNE+duK90BAAAA5Wjm264U&#10;bnzfrd60JkhYfJ3XsG69dIcRNHGiu2pYaL9PO/9JYt0vTcsdKt0BAAAAw5Xl7jFhkfQT9eY0Raz/&#10;WnO6czvpDmPG2O7TwvXVUa+NBDHWf7bx4zP5V0oAAACkccjUrktmLX+MdvOZKH/ObOdw6Q7YpzE7&#10;f13T6nxcuWbShL+DAwAAwEo07NyDMuum1ZvMJHHfMy1/D+kOWJZG7p5vrDtbv6ZWn/DcH2nmZ/NJ&#10;iwAAAFjK5O6V4Ybxv9qN5GoTnvc/me2+QroCVs2ctPNm4Zr9gna9JYn1201r7inSHQAAAMZN8S88&#10;xvrvqzeLCWJyf2LxL1XSHTBUjbxzWLjmfq1diykSFv3vbuZnX0m6AwAAwCgq/lYo3Pj9RbshTJFw&#10;w/rGTVO7LindAaWYsO4OJnff0K7RFAlj6CdZPv8Y6Q4AAAB1VXzaXJa7r2s3fWniZotPzZPugEoy&#10;eeeIsJgf3n8osJ03NfOzLyXdAQAAoMqK7y3KrP+VdmOXKO8qvn9JugNqZcL6e4bF0/B+FdW6VpbP&#10;P1i6AwAAQNka7e5NjO18Trt5SxL++B0jbM+HneT+P+q1nyRuk3QFAACAtVJ8d0y40TtLv0FbfUzb&#10;fWRixl1bugPGQvEhJWHxdKI2JlLEWHd8lnfvJd0BAAAglWbeuVa42fqIdhOWIsXiq2Hdc6U7YOwV&#10;X9hcfIiJNl5SJIznv4XF05HSHQAAAAYVbqoOzqzbvvhGK1ms/9zkifM3le4A9NGw7tFhAXWyOpaS&#10;xH0z/O8dpTsAAAAsduj06QdmLfeupTdSyfKrsEjaIN0BWKFirIbF0zuVMZYkxrrfhv+dkO4AAADG&#10;157/am2Lj+bWb5xWn+7XTatze+kOwBCExdNBJnfb9DGYIt0vmnbnFtIdAADA6Jo4zl1iuH8X4f8S&#10;FkhHSHcA1tiG1o5rhjH+IW18poix7ufhf18g3QEAANRfZuceGG5yhvfJW7n/fvHdMtIdgAoJ4/PZ&#10;Yfzv1MZuonzCtHdcX7oDAACoh8y6V4SbpOF8t4t1/81afLcLUDcTLXcjk7tPq+M6TVyWu2dIdwAA&#10;ANUxMe3uHm5UvqfcwKTKdJZ3HizdARgBJu++yFh3rjLeU+X9jfb81aQ7AACAtdWwfmNm3Z+Vm5RU&#10;OaaZn30p6Q7ACGvY7q1N7r+szAOp8lPT7jxRugMAAEiv0Z67rbHua8qNSJKE5/6JafnHSncAxpjJ&#10;XRbmhD9oc0WauLdNzLjLS3cAAAArY1ru0HDjcp5+w7H6mHb33Ru2br+ydAcASzTs/F3C4uk72hyS&#10;JNbPhLnoEdIdAABAXDP3NzbWf1a9qUgQk/sdTdt5qnQHAAML88hLwjz1T22OSRLrXrdudvZi0h0A&#10;ABh3Wd45JNwg7FJvHFLE+o9ObvHXke4AIBljO/c11v1InXtSxLopM+3vL90BAIBxUHyxZLgJ+LB6&#10;c5Akbne4gXmedAcAa+KgzQsXabTca/V5KUGs/5dp+ZdJdwAAYJSY3B9krD9TvQlIk8+b1o6bSXcA&#10;ULow5z0spK3MV2li3XHmxM7dpDsAAFAnZmrXFU3eeada5BMkLMB+3cg7h0l3AFBp67edd1nTcm/V&#10;5rMksf6PpuUnpTsAAFBFme08ylh3slrME8Tk7hsT1t1BugOA2jIz/vEm96dpc12SWPfVZt69jXQH&#10;AADKsGnbtouHovwGtViniHV/zVruSOkOAEbSxCnuqqbl36fOgyli3S+Lr2iQ7gAAwDBNtPwDstxt&#10;UYtymvwgy7v3ku4AYOw0cvd0k/uOMj8mSfHVDcVXOEh3AABgtYztvDyz7t9a4U2RULxfJV0BAPbT&#10;mJ2/blg8fVybO5PEul2m1XmOdAcAAJbDtDt3M9Z9Vy2uCRIWSK3GtHuIdAcAWKZG7p5vcne2Nrem&#10;SJj7P9LMO9eS7gAAwF7FpyuFIvwnrYCmiGn7N62bPefS0h0AYJUOs3M3D/P2F7Q5N0ms3x7+92Dp&#10;DgCA8dLMd9wms+6rSwpkupyStfzjzu8NADBsjdwfVnzlgjIfJ4mx7t3N/OwrSXcAAIyeLHcvLj4t&#10;SSuESWK775mcnbuKdAcAKEnxFQzFVzGoc3WChMXTT0JNeYx0BwBAPU203I2M9Z/Ril2izBnbeZp0&#10;BwCoKJN3jgiLnL8q83iqHNPMz76UdAcAQHWFovjsUBR3KsUsVT7WmJ6/rnQHAKiZCevvaXL/fWV+&#10;T5JQg1pZPv9g6Q4AgHJlW7Zfw+TuQ1rRSpHi05iKT2WS7gAAIybM868Mi5z/ajUgTdwm6QoAgLWR&#10;WffkUNy26YUpSb4waeduLt0BAMZEw849yOT+RKUupApfTg4ASG/d8fNXyKx/h1J40sT632StzoR0&#10;BwDAhQ6Z2nXJsHh6o1o3EsRY97eweDpSugMAYDCNVueRWe5O0opMmrhvhv+9o3QHAEBfDeseHRY5&#10;s0vrSapQlwAAfaybnb1YKESvX1pA0qT4L3khR0l3AACs2KHTuw80uX+nVm8S5Tch/OYDAIw7M+3v&#10;b6z/8aIikSzhuY9vTM/dW7oDAGAowuLpoFBzztRqUZq4L5p25xbSHQBglJlW52Umd/9PLwirT8N2&#10;Xn2hhYUDpDsAANbUhtaOa4YF1NA+vTXkZyEvkO4AAHXXzDt3zaw7btFknzDOZi33UOkOAIBKCYun&#10;Zxvrh/n9gJ8w7R3Xl+4AAHXQyF0zs/6PyqSeJm3/5o2nnXYZ6Q4AgFqYaLkbhcXTZ9TaliLWuSx3&#10;z5DuAABV0bDdWxvb+Yo6eafJqcbOPV66AwBgJJi8+yJj3blK3UsT69/faJ9+NekOALCWTN4Z6iRv&#10;cvfeiRPdVaU7AABG2vn/8dEP7z8+Wv9T0+48UboDAKSWTXduGBYxn1Yn4QQJz91p5O7p0h0AAGPN&#10;5N0sy90ftJqZJNa9bWLGXV66AwCsRGb9s4x18+pEmyYf32h3Xk+6AwAAioadv0uox99R6miaWD9j&#10;puceId0BAGLWT227embdB9XJNEWs/1nW4qNQAQBYjUar89JQV/+5pM6minWv2zS1cFHpDgDGW6Pl&#10;npTl7gx1wkySLl+2BwDAkBi7874mdz/Sa3CCWDdVfNG8dAcAo6/4fWVj/dvVSTFBwnP/1thOQ7oD&#10;AABr5KCFhYs0cvdarT4nifX/Kr6AXroDgNFR/F6ysW6rOvklSFgkfasx3b2TdAcAACpgIp97eKjT&#10;7cV1O1msO66Zz99VugOA+tg0NXXR4veP1cktSdzfw/MfLd0BAICKW7/tvMua3L1Vr+sJYv0fTctP&#10;SncAUD3N3N2v+D1jdRJLkxOyVuc+0h0AAKixRt55Qqjtpy2q9eli3Vebefc20h0AlGPPp+RY9y91&#10;okoQk3des2lh4cLSHQAAGEEvtqf9n8n9+7R7gSSx7pdZ3n2xdAcAw9Owc8P9Hobc5cb6h0l3AABg&#10;DBVfJB8WOU6/V1h9wr3GZ5u5v7F0BwCrY3KXhUXS0L7p2+Tdt6yf2nZZ6Q4AAGCf9fbM65ncf1y7&#10;h0gS63ZlefcQ6Q4ALlg27W9lWv7L6qSSIGHSO634vWXpDgAAYNkauXv+ni+iV+4x0qT74WbeuZZ0&#10;BwDny2xnnbHuF/rEkSTv22i7/yfdAQAArNphdu7m4R7jC4vuOdLFuu3hfw+W7gCMk8O2zN0gTAKf&#10;WjIxpErxe8ct9wzpDgAAYOgauT8ss/436r1JmryrmW+7knQHYNQ0Wu6ZxvquMvhT5ROmveP60h0A&#10;AEBpJqy7Q2bdN5X7lSQx1v0ky91jpDsAddRoz1/N2M4HtEGeImHx9XPT6rxQugMAAKgsk3ePCAuo&#10;v2r3NIlyTDM/+1LSHYCqMtOdJxrrTlcGcZKYtvvSxIy7pXQHAABQOxPW3zOznR9o9zqJMp3lnQdL&#10;dwDKdERrx+Uy696mDNREcb8Lz2+kOwAAgJFj8u4rw/3Of/V7oRRxm6QrAGthIvcPD4N6Rh+QSXJs&#10;1ureWboDAAAYGw3bfVC4z5pW7o9S5QdZ3r2XdAcghYM2b75Io+Veqwy4VPmHyf1LpDsAAAAEh0zt&#10;umTW6hyj3Dulyl+z3B0p3QEYhLGd+xrrfqQMrCQJC6QfFn1IdwAAALgADesenVk3q91bpcmeT/W7&#10;o3QHYLHiX3nCIumfSwdPmhT/SnXQ5oWLSHcAAABYoUOndx+Ytdy7tHuuJDn/+6QmpDtgPGWtHXc2&#10;LfftJQMkXdrN3D9cugMAAMCQmNwfFBY5Zyr3Y4nivmjanVtId8DoKj5xLuT3+kBIEOveVnxynnQH&#10;AACANbahteOa4Z7sw+q9WopY/7Pwvy+Q7oB6mzjR3dLkfvOSCz1VrP9p8d1L0h0AAAAqppn7Z4f7&#10;tp1L7uNSxfpPmPaO60t3QPWZVueFxrpz1As6Td7faM9fTboDAABATUy03I3CvdxnFt3bpYt1Lmu5&#10;Z0h3QDUUK/qwQPqketEmSHhu32i5Z0p3AAAAGBFhcfPicL937uL7v2Sx/v2NE07nP7Rj7RUr92Ih&#10;o16YCWLa/pOHzczdQLoDAADAiGvY7q3DfeBXFt8XJot1/CkHhmej7f5fZjvvVy++NDknPP866Q4A&#10;AABjLstdM7P+j8p9Y5rs+bCwX/NhYVi5Rt55QrESVy+wNNmcTftbSXcAAACAqnHS/F3CveN3Ft1L&#10;pov1M2Z67hHSHaBbP7Xtsqbl3qpeREnifm9yl0l3AAAAwIqEe8uXZtb9a+n9ZqJY97pNUwsXle4w&#10;zoz1DwtpqxdKgpjcf7th5+4i3QEAAABJNXN3vyzv/ki7F00S66aKPqQ7jLpNmzZd2OSd16gXQ4KE&#10;xdc/G63OS6U7AAAAYM1sXli4SLgnfe3ie9Rksf5fptV5mXSHUZG1OvcxLfdD9aQnifsRq24AAABU&#10;TTP3D8+sm9HvYRPEuuOa+fxdpTvUSTh5R4cV8D/UE5si/F4nAAAAauSI1o7LZfkQ/15/zyf6uaZ0&#10;h6ppTHfvZPLOserJS5MZ0+7yySEAAAAYCc28O9xPhLbuq6GP20h3KIOxnYax7nfqCUoQY/3bJ2bc&#10;5aU7AAAAYCTt+c7R3L9v8f1wslj3yyzvvli6w7CYducWYYH0JfUkJEhYIJ3eaLknSXcAAADAWGrm&#10;7ulhkeO0e+ZE+Uwz9zeW7rAaWcu/ICySfq4c5CRptv0HDt+66+rSHQAAAID9bLRnXi8snj6h3Usn&#10;iXW7srx7iHSHC7J+2Cck993M+mdJdwAAAAAG0Mzd88P99M+U++xE6X64mXeuJd2h0Bj2P/nZ7qey&#10;6c4NpTsAAAAACUzauZuH+/gvqvfgaXJmyMHS3fiYONFd1bSG90dlJve/MHnnRdIdAAAAgDXQzP1h&#10;mfW/0e7RE+VdzXzblaS70WLs3OONdacpbzpJwiLpyw3bvbV0BwAAAKBEk9bdIbPum9q9e5p0Z7Pc&#10;PUa6q5+N3z/tMiZ3b9Hf3OoTFl9/aLT4YiwAAACgDrKWOzLcx/918X19whzTzM++lHRXTeEgPDSs&#10;InPlxafKd5p5567SHQAAAIAamrT+npn1P1Du91NlOss7D5buSrSwcEDDdl6tvMA0sf5fptV5mfQG&#10;AAAAYARlLbdJXQ8kiftvyCbpavga03P3Nrk7QX8xKeKmTNvfX7oDAAAAMEYmbfdBYV0wvXSdkCw/&#10;yPK5e0l3aRjrjgr5u9JZkoTnfv262dmLSXcAAAAAcKFNU7sumbX8MdoaIkls8TdV7kjpbvlC4zsa&#10;67+15AkTJTz31kar80jpDgAAAAAuUDbtHhMWOLPaGiNJzv9UvztKd732fGZ6PsTPTLeddxw1O38F&#10;6Q4AAAAAVuzo6d0HhnXGu5asO1Kl+D6pVmdiT2fqDquOOyOs0J68pwMAAAAAGKKwBjk45MzeNUma&#10;pFswWf/BbMtZ15DXDAAAAABr7ojW7mtmufuwumZZQVa8YDK5nw95trwuAAAAAKicLO8cklm3S1vT&#10;LCcDL5gmWu5G0jcAAAAA1EYz9zfW1jj9MtiCybr/Sl8AAAAAUDvFmkZd60TCggkAAADA2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IIFEwAAAABE&#10;sGACAAAAgAgWTAAAAAAQwYIJAAAAACJYMAEAAABABAsmAAAAAIhgwQQAAAAAESyYAAAAACCCBRMA&#10;AAAARLBgAgAAAIAIFkwAAAAAEMGCCQAAAAAiWDABAAAAQAQLJgAAAACIYMEEAAAAABEsmAAAAAAg&#10;ggUTAAAAAESwYAIAAACACBZMAAAAABDBggkAAAAAIlgwAQAAAEAECyYAAAAAiGDBBAAAAAARLJgA&#10;AAAAIIIFEwAAAABEsGACAAAAgAgWTAAAAAAQwYIJAAAAACJYMAEAAABABAsmAAAAAIhgwQQAAAAA&#10;ESyYAAAAACCCBRMAAAAARLBgAgAAAIAIFkwAAAAAEMGCCQAAAAAiWDABAAAAQAQLJgAAAACIYMEE&#10;AAAAABEsmAAAAAAgYrgLJomx/lUXWlg4QPoEAAAAgMpaCGuXzPpXa2ubC8qKFkz7x1h3fJZ37yWv&#10;BQAAAABKl7U69wnrlRMWr18GzaoXTPsnLJ7+luXuSHmNAAAAALBmMuuOzqz/h7ZWWWnCgsmdpG1I&#10;Euu+OWndHeT1AwAAAEAyG2e6dwrrjmOXrEPS5STp6kIXOmp2/gqZ7bxD2SlJjHW/aeb+MOkOAAAA&#10;AAaWWWdCfq+tOZIkrInWHT9/BekuLryIJ2e5O0N9kgQxufuCOWnnzaQ7AAAAAFhi44y7ZVg/bF68&#10;nkgXd0az7Z4k3a1MdvJZ1zAt9yG9g9XHWHd2yPOkOwAAAABjLLOddWGdcM7idUOyWPfB9Vt3XV26&#10;S8/k/tkh82rnafKxxvS260p3AAAAAEbYxpmzbhAWMZ9S1gWp0m223TOlu7U10XI3MtZ/RnlRaWLd&#10;XLPdfap0BwAAAGAEZHbuWeF+v7vk/j9VwgJs48zcDaS76shy9+LwAs9d8oJTxbr3TE7NXUW6AwAA&#10;AFADh2/ddfXiV+HUe/w0OafZ9i+U7uqhmXdvE174Vxa9kWQxuT/FtP1jpTsAAAAAFdJszz9pmB8k&#10;F7K5+FAI6a7+TMtPZtb/UXmjSWKsf9O6b81eWroDAAAAsIbO/6oiP7SvKgr5XWadke5Gm2l37hbe&#10;8HGLDkCyGOtaWT7/YOkOAAAAwBA0291HhvvvkxbfjyfMscUX1Ep348vYzstN7v+fcoASxW2SrgAA&#10;AACs0KbN2y6eWfcG/Z47Qaz/R3j+o6U7aJot/4BwoH6sHsAUsf4Hk9bfU7oDAAAA0EdzJtyf537L&#10;kvvqdDlhsj1/b+kOg9i0bbgrWGPdX03ePUK6AwAAABA0292Xh/vlfy++f04W61+9sLBwgHSHVDLb&#10;eVQ4wEP7HUmTu2+YrbtuL90BAAAAY6E57e6e5e572j1ymnRt1nIPle6wFsypu65o8s479ROy+hjr&#10;fx1WvhukOwAAAGCkNNt+Y7jv/fPi++Bksf7Nm2bP4VOsq8Lk/iCTu23qyUoS9/nJrfM3le4AAACA&#10;WmlOd24X7mm/rt/rJoh1p2Yt/zjpDlW2obXjmg3rPqyeyBSxbnfTuudKdwAAAEAlhXvW9eH+9VdL&#10;7mdTxbr3HL3151eW7lBXWd45JJzQnUtOcKIY6z86ueWM60h3AAAAQCkmT9x+06ztP6fdsyaJdXNN&#10;23mqdIdR1Mz9jY3tfFa9ABLE5G6HafunSHcAAADAUBW/+ZTlbrd2b5oke/5xwPOPA+PKtNyh4SL4&#10;pXpxJIix7t0bjt/OP1MCAAAgiWLxUixitHvPNOHPTxDRaM/fNixwvqZfOKtPeO6fhAvwMdIdAAAA&#10;sCzFr8EVvw6n3WMmifWfK36dT7oDlqdh/UaT+z+pF1WaHNPM80tJdwAAAMAexQcpFB+ooNw/psqv&#10;ig+EkO6A1dvzZV62+13lYksT66YnbfdB0h0AAADGTPGR3OGe8FT1XjFJ3NeLjxaX7oDhChfzK8KF&#10;9++lF+LqY6z7r8ndK6UrAAAAjKDiS12LL3fV7gcT5c/Fl9NKd0B5Mtt9YLggtyy6QJPF5P77Zqu/&#10;h3QHAACAmspa7qFZ3rXaPV+auO8Vvxkl3QHVM+HcJcIC5436Bbz6GOv+kll/uHQHAACACltYWDgg&#10;3Lu9WruvS5R/N9vdl0t3QP00rHt0WECdrFzcieK+3pzZye+iAgAAVMRke/7e4T7thKX3bcmypTnj&#10;HyDdAaPj6OndB2Yt9y7lok8Ty6edAAAAlCGz7ugsd39X79FSxLo3bNq27eLSHTAewsV/cMiZPYMh&#10;YYz1n2u0uzeR7gAAAJDIxpnuncL91rGL77/SxZ3UbHcfKd0BaOadaxnrPqIPmNXH5O4s0+4+R7oD&#10;AADAgDLrTLiv+t3i+6xksf4dR83OX0G6A9CPaXWeEwbNLnUwJUixOGvmZ19LugMAAMAiG2fcLcN9&#10;0+bF91Hp4s5otuefJN0BWKni1+qM7XxOH2gJYv328L8HS3cAAABjK7OddeG+6Jyee6WUse6Dh2/d&#10;dXXpDsAwNKxbn+XuPHUQpsm7mvm2K0l3AAAAI2vjzNwNwiLmU8r9UKp0Mzv3LOkOwFprznRuV3y0&#10;uDI4k8RYNztp5x8t3QEAANRes+2eGe5zuovve5IlLMA2zpx1A+kOQJVktnN4GKh/XjJwE6X4Ut5D&#10;pqYuKd0BAABUXvErcMWvwmn3NolyTvGrfNIdgLowLX+PLHffUwZ1khjrTsxs94HSHQAAQGU02+5J&#10;xYcqaPcwibK5+FAI6Q7AKDC5e6XJ/X+UAb/qhMXTfzLrXiFdAQAArKl1x89fIbOdd2j3KUli3e9D&#10;jHQHYNQ1bPdBYfF0ojohJIn7XnPG3V26AwAASK74Ytdwz3GSfi+SJMdmrR13lu4AjKtNU7sumbX8&#10;McokkSbW/blp/UbpDgAAYEUO2rzt4mGR9Hr1fiNFrP9HuG85WroDAF2Wu8cY636iTiQJEp77a432&#10;/G2lOwAAgKhmyz8g3Jts0e4pEuWErNW5j3QHAINp5mdfKSxw3q1MLklicneeabtDpTsAAIDiV+1e&#10;HhZJ/9buHZLE+ldv2rTpwtIdAKRjWv4pYZGzQ518EsRY/9lm7m8s3QEAgDHQnHZ3DwukoX2yb2Zd&#10;nrXcQ6U7AFgbEzPu2mGB81F1YkoR63ZlefcQ6Q4AAIyQ4u+bi79zVu8BUsT6N2/8/mmXke4AoHxN&#10;654bJr7d6qSVJO7DR/xk9zWlOwAAUCPN6c7twiLma3qNTxDrTs1a/nHSHQBU2+TW+ZuGBc7n1Qkt&#10;QYz1Z5rcHyTdAQCACmpatz4skn6l1fIksd33TE7NXUW6A4D6CpPlBmPdr9XJLkHC4umdh06ffqB0&#10;BwAASrDhxO03DTX/c1qtThM317Tdp0p3ADCaTKtz+7B4+oY+Ea4+4blPzmz3UdIdAAAYoj2/kp/7&#10;sxbX42Rp+49ObvHXke4AYPyYvHNEWOT8VZ0kU8S6N0wc5y4h3QEAgFUoPvQpG+aHPuVud7EIk+4A&#10;APubsP6eme38QJ9Ak2RLc8Y/QLoDAADL0LSdp4YaOrSvFSn+7rn4+2fpDgCwXFnLbdIn1tXHWPdv&#10;Y7svl64AAIDYsPXnV86se49WPxPlV822Wy/dAQBSyPLOg8Mip6VMukkSnvu7pr3zbtIdAABjpfhI&#10;7lAPT1lcH9PFfb0507mddAcAGKZmfvaljO28SZ+QVx+Tuz+Ztp+U7gAAGDnrZs+5dGbdm7U6mCh/&#10;brb9RukOAFCmsLh5rBnmfxWz7qvNvHsb6Q4AgFqabM8/JMudVWtdkrjvNWfc3aU7AEAVbdi6/cpm&#10;mL93bd0vQ0F4sXQHAEB1LSwckFn/arWepcm/Q118hfQGAKij4gvuwmQ+p0zyaWL9Zw4/2d1IugMA&#10;oFSN9vy9s9ydoNasNOETZwFgVE2e5K8TJvqPLZr4k8VYt9Pk/tnSHQAAayKz7uiwSPq7VpuSxLo3&#10;bNq27eLSHQBgXIQFzvNCzlaLQ4KY3H0oO/msa0h3AAAk0Zjp3inUmWMX152EOSmznUdJdwAAhMVT&#10;a+fNTMt9QSkaSRIWZtsy654s3QEAMJBQQ0yWu99pNSZJrH/HUbPzV5DuAADor5H7w8Ii5zdqUUmR&#10;UJjM1KlXlO4AAOgxMeNuGerF5iX1I1ncGfyHPABAEpPW3SEUlW/qBSdF3EnNdveR0h0AYEw12/6F&#10;Jvfn6LUiQaz/YLZlO78qDgAYrqzljjTW/U0tRgkSnvv1B23mj2sBYNQdNjN3g8y6T2m1IFG6YZH0&#10;LOkOAIC1l+Xde4UFzvFKkUoSY/2PTdvfX7oDANRcs+2eaYqFjDLnJ0mxAJvu3FC6AwCgWsIC51Vq&#10;AUuTf4XF08ukKwBADayf2nb1Ztt/QJnTk8RY94vMdtdJdwAA1Eej7R5icme1Apck1h3XzOfvKt0B&#10;ACoizP9PMi13hjp3p8nmbNrfSroDAKD+Ns2ec+mwwHmzUvTSxPo/ZrlrSncAgDW07vj5KzTb/u3q&#10;/Jwi1v0+xEh3AACMvqzlHxeK4KlLimKiGOu/0rDdW0t3AIDEGq3uI8Ncu1WbgxPl2KzVvbN0BwDA&#10;+JqcnbuKyd17lWKZJMa6c03efZF0BwBYgXWzCxcrPsVUm2eTxPp/ZNYdLd0BAIAYYztPC0W5oxbU&#10;BAmLs09nJ+3mE5QA4AJMtPwDik8r1ebSFDEt98Os1bmPdAcAAAbVmJ6/rsn9x7VCmyJhYTbPd3QA&#10;wP8Y2315mHf/nzZnJon1r960aeHC0h0AAEipkbvnh2L7M7UIp4h1Hzx8666rS3cAMPImpt3djXXf&#10;VefEFLEuz1ruodIdAABYK5N27uahEH9RLdBJ4s5ott2TpDsAGBkN6zea3P9Jn/sSxPo3bzzttMtI&#10;dwAAoAqyvDNhrPutWrwTxFj/9okZd3npDgBq47Dpzu3C/Pg1bW5LlFOzGf846Q4AAFRdKN53DAuc&#10;by0q6MkSbjy2mnb3EdIdAFROw7r1JnfnaXNYkrS77yk+5VS6AwAAdRYWOEeFG4e/q0U/Rax73brZ&#10;2YtJdwCw5hrt7k2M9Z9T56gkcXPNdvep0h0AABhVjfb8vcPi6QT9hiBBrJtq5u5+0h0ADE3DuueG&#10;+ewsdS5Kk49NnuSvI90BAIBxs7CwcEDxEbfKTUKq/DPkpdIdAKzKxIy7trH+o4vmmYRxu411z5Pu&#10;AAAAehUffRtuGHL9RmL1CTci32nY+btIdwBwgRq281ST+x3anJIm7vOTW+dvKt0BAAAsz8bTzr2M&#10;yd1b9BuM1Scsnv4Qnj+T7gBgjw1bt185zA/v0eaNRPlVZv0G6Q4AACANY/3jw03MacrNR5KY3H85&#10;2+pvJd0BGCOm7R8b5oBTtLkhTdzXTatze+kOAABguCZOdFcNNzfv029MVp+wMPtFZrvrpDsAI2bd&#10;7DmXblj3Zm38J8qfM9s5XLoDAAAoVzN3T8+sc8pNS5pY96mNM2fdQLoDUEON9vxDTO6sOsaTxH3P&#10;tPw9pDsAAIBq2mh3Xi8scD6h39CsPib33UbbPVO6A1BVCwsHmLZ/lTaOU8RY958w17xCegMAAKin&#10;cGPzAmP9zxff7KRKeO4PNNrzV5PuAJRo6N/zlvstmZ17oHQHAAAwWky7cwtj3ZeUm6AkCc99uml3&#10;nyjdAVgDpu2OCoukv2tjMkmse8PEce4S0h0AAMD4MLbTCDdav1NvklLEurcd0fr15aQ7AAk0Zrp3&#10;Mm3/LXXMpclJme08SroDAABAobgJCzdKxy66cUoX62aauX+4dAdgAKbdbRg7zP+44d9hpnZdUboD&#10;AADABQkLnKPDTdQ/1JurJHGv3TQ1dVHpDsB+JmbcLYf567MhZ4Qx/mTpDgAAAKuRtTr3Mbn7oXLT&#10;lSThxvBHxnbuK90BY8m0/AuH+QEtmfUfzLZsv4Z0BwAAgGHYtLBwYZP716g3ZGnyj/D8L5HugJF1&#10;2Ja5G4QF0ieVMZAkxrr5sEh6lnQHAACAMoQbvoeFtLUbthQxuft2trV7Z+kOqLVGyz0zLGS8dq0n&#10;ie1+Kpvu3FC6AwAAQJWs33beZcMC563qjVyKWPf7ECPdAZW3fmrb1YvvKlOv5wQJi69fhEXSOukO&#10;AAAAddLMu08IC5yfajd6ibJ544y7pXQHVEKj5Z4UFkmnK9drqmzOpv2tpDsAAACMgo22+3+Z9e9X&#10;bv6SxFh3TvFH89IdsGYmZtzlwwLp7dp1mSR7/mW1y7+sAgAAjJMsd88Y5t9yhOf+pGnvur50ByTV&#10;aHUeGRZJW7VrL0VMi7/dAwAAgCgWNsUCR7txTJHzF2buGdIdMLB1swsXC9fR67XrK1H+kbXd0dId&#10;AAAAEFf8al24gTxn0Q1lulj//uJXBKU7QDXR2vEAY/2P1WsoQfZ8t9nM/H2kOwAAAGBwxYc6hJvL&#10;zYtvNpPFup8WH04h3WHMGdt5ucn9/1OvlQQxeec1xXeZSXcAAABAWsXHime5+712M5oixceiFx+P&#10;Lt1hxJn2zrsZ676rXQtp4vJsZudDpTsAAABg7WSt7p1N7r+t36iuPsb6dsjDpDuMiIbtbAzXzZ+0&#10;c54iYdH9lo2nnXsZ6Q4AAACohnAT/JKwwPmndhObIuH5X3PQ5s0Xke5QE432/G2NdV/TzmminGrs&#10;3OOlOwAAAKD6jO3c1+TuR8rNbZLwB/vVZtrdQ8M5Ok87dykSnvu9k7PnXEW6AwAAAOrroIWFi4Sb&#10;3NcuvulNmL9nlo+ELlOj3b1JWCR/Tjk3qTIXnv9p0h0AAAAwupq5f3hm/YxyU5wqx26c6d5JusOQ&#10;mHb3OSZ3ZynHP1U+1pjedl3pDgAAABg/R7R2XC7L3duUm+UkMdb/1thuQ7rDKkzMuGuHRdJHtOOc&#10;Jm63se550h0AAACAxcIN+RPDTfPp+g316hOe+0um3bmFdIcLYNr+KSZ3O7RjmSifN60dN5PuAAAA&#10;ACxXoz1/NWP9B5Sb7CQJi6efh/99gXSHYMPW7VcOi9Z3Lz5WCfOrzPoN0h0AAACAVBpt98xww91d&#10;dAOeLtZ9YqPdeT3pbmyYtn+sabufqMckSdzXTatze+kOAAAAwLBtnDnrBmGB8yn9Bj1BrHPN3D1d&#10;uhsp62ZnLx0WSW9S33eCGOv+kll/uHQHAAAAoGyZ7a4zuf+FdgOfIuG53zdxiruqdFc7jbZ7iLG+&#10;pb23NHHfMy1/D+kOAAAAQFVlW/2twgLny/qN/epjrDstLD4eL91V08LCAeE1vkp7/SkSjsF/wiL1&#10;FdIbAAAAgLoyucvCDf4ftBv/FAnP/5aNp517GemuNI3puXuHRdLx2mtMlC1hkfRA6Q4AAADAqGnY&#10;+buEG//vLFoIpIt1eTbjHirdDV1YCB4VFkl/U19Lilj3honj3CWkOwAAAADjJCwKXppZ/68lC4VU&#10;sf7VCwsLB0h3q9aY7t4pLJC+pfaVIGEBdnJmu4+S7gAAAADgfM3c3S+zbkpbSKSIyd0Jjfb8vaW7&#10;ZTO20wiLpN9qz5kk1r/DnLrritIdAAAAAPS3aWrholnefZ26wEiQ4tfoil+nk+56TJzobhm2fUlr&#10;lyLhubeFheGTpTsAAAAAWB3T7j4iLHK2aguQFDG5Py3L3XnathQxLfeh7OSzriFvBwAAAACGY2LG&#10;XT4snt6uLUyqkvD65rMZ/yx5yQAAAABQjmZ7/klZ7s7QFi5rGZO7T2cndW4oLwsAAAAAquXwrbuu&#10;nln/QW1BkzphgfQLk3deJF0DAAAAQL2ExdOzTO7ntQXPShKe68vZVn8reXoAAAAAGA3Fr8vt+bU5&#10;ZSEUj/t9aJPJUwAAAADAeDB590WZ9ecuXiSZ3H+7YefuIrsBAAAAwHhr5jtuI/8XAIAKuNCF/j+h&#10;CQifZF5d2wAAAABJRU5ErkJgglBLAwQKAAAAAAAAACEAmxst1HuBAAB7gQAAFAAAAGRycy9tZWRp&#10;YS9pbWFnZTIucG5niVBORw0KGgoAAAANSUhEUgAAA0wAAAPQCAYAAAFyPssZAAAAAXNSR0IArs4c&#10;6QAAAARnQU1BAACxjwv8YQUAAAAJcEhZcwAADsMAAA7DAcdvqGQAAIEQSURBVHhe7d0HmCRHef/x&#10;I+dschDh4O6mavYEh0FEkXO2jiTB6aZq9hQQIMAEYyGSyZhoMgaRTDTRmGgRRBZgQPCXSTJZ8W67&#10;evZOJtz+q5dXIPW+Pbs7VzvbNfP9PM/v8eOZqamp7q56u8TezIZJ8svDbnC50tuFCyIPo00ufIIu&#10;kn73HvISrCf15CiRl2PcgjenaickePu76nntuSqLjTEe2gmoIk//RenMB7TXVZGXYC1oB7yKPN1I&#10;a1NFnkYq2kGuMtc3N5OXrIj2HlXkaYwq1qF/1A5sFXnJSLT3qyJPYzW0A1lFnj5gpbOl9v6Ft6fI&#10;SzCMdvCqyNPJaX1VkadRpx2sxTj7ZHnJmlL7jpGnUfZmrHaAqshLxqb0W4z2OarIS6aTdkCqyNPr&#10;RvtMVYIzz5SXTAftIFSRp1tD+4xV5OnJFa/IOW3gsQ59WV7SSupnjpGnJ4s20CrydOsN+uYp2uev&#10;Ii/JmzawKvJ0drSxVBn0Zm4pL8mLNpgq8nT2tLFVkafbL3j7dm0AVeQlE0UbZxV5up20D1xFnp5Y&#10;wdnPa+OON0+/l5e0g/Yhq8jTU0M7BlXk6fWjfagqwXcfLC+ZStoxqSJPj0/o2YdoH6SKvASRdnyq&#10;yNNrS+u4ijyNGu1YLcbZj8pL0lI7i5GnsQzt2FWRpw+c9uaLceZt8hKsgnosY+Tp1YstL6a9YRV5&#10;CUYUet07a8e1irxkZbQ3qCJPIxHtGFcJ3h4lL9FpjarI01gj2jGvIk//VXzwlPqL/hyzR16CMdDP&#10;gZww7Ykqi09i7ApvXqiejyUPoBWWnJeL/D9oHU5UJjhRmeBEZYITlQlOVCY4UZngRGWCE5UJTlQm&#10;OFGZ4ERlghOVCU5UJjhRmeBEZYITlQlOVCY4UZngRGWCE5UJTlQmOFGZ4ERlghOVCU5UJjhRmeBE&#10;ZYITlQlOVCY4UZngRGWCE5UJTlQmOFGZ4ERlghOVCU5UJjhRmeBEZYITlQlOVCY4UZngRGWCE5UJ&#10;TlQmOFGZ4ERlghOVCU5UJjhRmeBEZYITlQlOVCY4UZngRGWCE5UJTlQmOFGZUE/U4gNohSXnpf7A&#10;BZHXY8y0c1FFnl7BC7Cm5p15mHb8q8hL/qr6yWzthcHZT8tLsAa0Y15Fnm6mNaoiTyMR7RhXkadX&#10;TnuTKvI0RqQd08U4+xZ5yeoV/S23Vd80Rl6CFfrN7LbLa8exirzkwGlvXiXWtaPlJRhCO3ZV5On0&#10;tM6qyNOo0Y5VFXl67WmdV5Gnp15cab6vHZ/g7W/kJePT9FOkVeQlU0k7HlXk6fWjfagqg/7m68pL&#10;poJ2DKrI0+2hfcgq8vTE0sZcZd53byAvaSftQ1eRpydG4e2LtXFWkZe0X/ywP6p/+MU4+1N5SdbU&#10;scXI0/nRBlNFns6ONpYq8nT+tMFVkadbT/vsVYLvzspLJkfxmM3X0AZbRV7SOqUzd9E+bxV5yeTS&#10;Bl0lbhJfLi9pBe0zVpGnp4d2EKrI0+tG+0xV5OnppR2UKvL02GifoUrhzYflJQjeOO0gVZGXrCmt&#10;3yryNOq0g1Ul+C13kpckpfVVRZ7GcrSDV0WePmDae1eRp7Fa2sGsIk+vWvD2ZO39grPny0swqngg&#10;P1Y/sBdEXrIiWvsq8jRS0Q5yFXm6kdamijyNtaId9Cry9F9or6ky2Gm2ykswDtpJqDJw5qna41Wk&#10;KcZNOxla5OVYb9rJqSJPo004QS0WvBlc+ARdOPISrCftxGiRl2OctBNRZdhze3ZsuvFiY6wt7eBX&#10;kacvQntdFXkaqQVn3qUd8CrykkZamyryNFLQDnAVeXpFgrPf1d4j3nScKS/BKLSDWkWeHon2flXk&#10;aayUdhCrFD17f3nJAdPev4o8jSbBdw/TDlwVeUlS+4/beBmtryryElyYdqCqyNNrSut3Mc68TV4y&#10;3dSDEyNPj5X2OarI09NHOxiSN8tL1o3ymRYjT0++U2e3XUo7AFXkJa0QevYh2mesIi+ZTNqAq8jT&#10;raR9XsnD5SWTQRngYuTpLGifv4o8na/gzNe1gZXOniMvyY46nhh5Oi/aQKrI01krnHmjNrYq8pJ2&#10;0z54FXl6omjjrHJOb9OV5CXton3YKkWvu0leMrG0cVeRp9dfcPbp2gesIi+ZGtoxqCJPrw/tA1WR&#10;p6dSvGh/qR2TmB/KS8ZD+QCLkacRacenijy9drROqwRvnyYvQY12vKrI0+mcP2s3ax1VkZdgiOo7&#10;m7RjV0VecmC0N64iT2MVtONYZeDNy+Qlq6O9WRV5GgdAO65V5OnlxbuTc7U3KJ35mrwEiajHOUae&#10;1mkNqsjTWAODvu1px7yKvOTPtBdUkacxBtrxX0yve3f1yZMPPfSS0hZjpp2PJQ/Ka7HOLnJOODnt&#10;xUnKACcpA5ykDHCSMsBJygAnKQOcpAxwkjLAScoAJykDnKQMcJIywEnKACcpA5ykDHCSMsBJygAn&#10;KQOcpAxwkjLAScoAJykDnKQMcJIywEnKACcpA5ykDHCSMsBJygAnKQOcpAxwkjLAScoAJykDnKQM&#10;cJIywEnKACcpA5ykDHCSMsBJygAnKQOcpAxwkjLAScoAJykDnKQMcJIywEnKACcpA5ykDHCSMsBJ&#10;ygAnKQOcpAxwkjLAScoAJykDS07SXx7Auqt+I/Ei5+TC/8+F8r/yeoyZci7+PHG0J6osPomx0I5/&#10;FXn6r7QXVZGnsQa0412l+iVseclSu2e3XUVrVEVeggRKZ2e0Y1xFXrI8rXGV4M2r5CUYkXZcq8jT&#10;q6e9WRV5GqugHccq8vSB0968ijyNIYIze7VjV3rzRXlJOoXr7NA742Q10Y5VFXl67WidLqZn7iov&#10;mXrq8YmRp8dH+xBV5OmppB2PKvL0+tE+VBV5eirE8X6oPv4LIi9Zf6Uz/659wCrykomljbmKPN0+&#10;2oetIk9PFG2cVeTp9tM+fBV5OmvauBbTz/TGSR1MjDydlYEzXhtLFXlJvoK3+7WBBW/+Q17Setrn&#10;ryJPTw5tkFXk6VbSPm8VeXpyaYOuIk+3gvb5FuPsS+Qlky84cwf1IMTIS9bF/K6t19c+UxV5yfTR&#10;DkaV0Ov05SVjo32OKvI0tINTRZ5eU1q/VeRp1GkHq4o8nVRccn+t9RXvOn8gL0GT4OxLtYNXRV5y&#10;wLT3riJPY6W0g1gl7Dz4mvKSVdPer4o8jVFpB7WKPL0iWvsqvzti5gryEqSgHeQq8rSq8PbNWpsq&#10;8hKkFg/uj+sH+88xp8tL/kJ/HSdnbLSDX2W557AOtJNRT/Cdw+TlWC+ls9fWTk4VeQmQlnax1RM3&#10;4t+WlwO4QOibY7QJs5rIWwHTR5sQqRK8fa90A0ye0nfupl34wyJNL2Lfzu5NtdcOizQF8qVd2EPj&#10;7D9J0xVT32d4ni9NgfY697HNf3jUFGmaxJw399b6GBZpCqw/7QJdJh+SpmtO6XtoBq6zQ5oC46Fd&#10;iMMizdZV3LMdq322YZGmQDrBmZ9rF1tjnP2hNG0t9XMPSfU3/dIUWB3tghoWaZalgbOv0MY0LNIU&#10;WCquvJ/ULpqmBGf/JE0njjbeoTlq5lrSFNNKvTCGZO7o7tWk6dQI3nxCOxbDIk0xyYK3/6yd/GGR&#10;phDaMRoWaYZJoJ3gYSl69nbSFMuo/sGLdgybEm+lz5CmyEHw3VntRA6LNMUB0o7tsEgztIl2ooal&#10;cHanNMUaqf4DjXbsmxL3Zp+Rphin0OveWTshwyJNsQ727Nh6Ve2cDIs0xVrQDviwFN6+WJqiZbTz&#10;tUxeJ00xijOH/BPnpkhTZGSub/5WO5fDIk0xjHbghsbZj0pTTAj1PA+L6x4vTaEeoCGRZpgCpe88&#10;SrsGhkWaTofgmr6kqyHO/I80xZRTr48hKZx5oDSdHNpAh0WaAY0Gzp6gXTvDIk3zErz9mDaYYZGm&#10;wEi0a2pYwqzdLE3bR/vAw3IgXz8NDBMX83do19ywSNP1Uf3ajfahhkWaAmOlXYvDsrB9+yWk6drR&#10;Oh6W4Lt3kqZAK5TefFW7VpsSnC2k6YEZ9GxP62BYpCmQBe0aHhZptjLaGwxL8OP/qThgLcStyzna&#10;Nd6U4M2p0vTP9vbN7bUXDos0BSaadu0Py4oaDJx5ubw/MJW0eVFP44vkPQDUzPXNzdQ5oz4IYFlL&#10;5k39gcUHASxrybypP7D4IIBlLZk39QcWHwSwrCXzpv7A4oMAlrVk3tQfWHwQwLKWzJv6A4sPAljW&#10;knlTf2DxQQDLWjJv6g8sPghgWUvmTf2BxQcBLGvJvKk/sPgggGUtmTf1BxYfBLCsJfOm/sDigwCW&#10;tWTe1B9YfBDAspbMm/oDiw8CWNaSeVN/YPFBAMtaMm/qDyw+CGBZS+ZN/YHFBwEsa8m8qT+w+CCA&#10;ZS2ZN/UHFh8EsKwl86b+wOKDAJa1ZN7UH1h8EMCylsyb+gOLDwJY1pJ5U39g8UEAy1oyb+oPLD4I&#10;YFlL5k39gcUHASxrybypP7D4IIBlLZk39QcWHwSwrCXzpv7A4oMAlrVk3tQfWHwQwLKWzJv6A4sP&#10;AljWknlTf2DxQQDLWjJv6g8sPghgWUvmTf2BxQcBLGvJvKk/sPgggGUtmTf1BxYfBLCsJfOm/sDi&#10;gwCWtWTe1B9YfBDAspbMm/oDiw8CWNaSeVN/YPFBAMtaMm/qDyw+CGBZS+ZN/YHFBwEsa8m8qT+w&#10;+CCAZS2ZN/UHFh8EsKwl86b+wOKDAJa1ZN7UH1h8EMCylsyb+gOLDwJY1pJ5U39g8UEAy1oyb+oP&#10;LD4IYFlL5k39gcUHASxrybypP7D4IIBlLZk39QcWHwSwrCXzpv7A4oMAlrVk3tQfWHwQwLKWzJv6&#10;A4sPAljWknlTf2DxQQDLWjJv6g8sPghgWUvmTf2BxQcBLGvJvKk/cEGCtydKGwAXos2XKo1P1CPv&#10;A0wlbU7Us+IXXiTOPGKxITCh4nX+kyXX/bA4+1Np+leF6xyvvnhIpCmQNe3aHhZptnLamwzLYKfZ&#10;Kk2BViu9+aR2DQ+LND1wsfM3aB0MizQFWkG7RoelOHbzNaTp2tI6H5b9x228jDQFxiI482rtWhwW&#10;abp+Sme+oH2wIQnSFEhKudaGpvDdQ6RpO2kfelikGbBqhbOP166pYZGm+QnenKkNqCmxNH9LmgIq&#10;7boZGmePkKaTRR3skEgzTLFBv3tf7doYFmk6PbSDMCyxyr1TmmLCaed/eMxzpCmKI7fcXD9IzZGm&#10;mACc/zWkHbxhiXutZ0pTZEI7j8My8Pbd0hSjKpx5oHZwh0WaomW0czUs0gxrRTvowxJ65u+kKcYs&#10;Hv/z6udjWIKz35SmGLfCm7/XTsqwSFOsEe2YD4s0Q9toJ2t4thhpihHF4/j1pce1OcGbPdIUuSid&#10;fYt2ModFmmIZ2rEblnhgLyZNMQm0kzwsC9s3XEKaTr3gzLu0YzQs0hSTLp7sU+onf2ic2S1Np4Z6&#10;HIak8DO3kKaYZtrFMSzSbKLEBePZ2liHRZoCuniRnFu/aIbHfFWaZkcfT3MGzt5PmgKrU22ctYtq&#10;WKRpK8XPd3j98y4XaQqkpV1sw2P+VZquG/1zDUnPPEGaAuMRnNmiXoxDIk3XVLFzy221vodFmgLt&#10;oF2kwzJw5qnS9IBp7z8sA29eI02BdgvePlS7iIdFmq7InOtcXXuPYZGmQN60i3tY5vvdB0nTv9Be&#10;NyzB2U9JU2AyxYv8GdrFnyLSBTCdtEmx0gRnfiZvA+DCYtU6SZs0F468FMBytAlUZY5fIAFWJlal&#10;Z2mTqB55OQCNNmmWizQFUNEmyWoSnPmsvBUwnYK3/6tNjlEz6HdvJW8NTId44T+8PhFSRroBJpt2&#10;8Q+LNIvt+KE5YJF2sQ+N6xwvTS9Cfe3wvE6aAnmr/jZOucAbE5z5gzQdSms7LOcevvHK0hTIy+6d&#10;Zqt2UQ+LNF2x+Vl7a+19hkWaAnnQLuJh2T277SrSdCSx+n1ee9+mxOr3e2kKtJN24Q6NM2+Upkmo&#10;fQxJ4e2TpCnQDsHbV2oX67BI0zWh9Tcs0gxYPz8+buNltItzWKTpmit951Fa/8MiTYHx0i7GYSn6&#10;W24rTceqdPYX2ucZkh9JU2BtxVu6oFyAQ2K+KE3Xlf7ZmjPvzAOlKZBWnERHaRfdsEjTVtE+57BI&#10;MyAN7SIbFmnWWsHZE7TPPSzSFBiNdlENS+E6O6RpFrQxLJOPSlNgZeLK/U3lQmpMcOYsaZolbUzD&#10;Ese7RZoCutKZu2gXz7BI0+wN+puvq41vWKQpcFHaxTIs0mzixKr8Dm28wyJNMe20i2N4zAul6UTT&#10;x96ceOv3cmmKaRM8K/BKaMdhWBZOPPSS0hST7mz2BqsWet07a8dlWKQpJpV20oel2LXl5tIUUfVT&#10;o9pxaoyzhTTFpFBP9NCYD0tTKPRj1pzqr0ekKXIVvPkH7eQOizTFCmjHb1ikGXKjncxhkWZYpaJn&#10;e9rxHBZpirbTTt6wFPx1dBLx1vhs7fg2x5wqTdE2wdmf6ietIc78P2mKhNRjPSz97j2kKdZbcOZh&#10;6kkaEmmKNaQd92GRZlgv2kkZFmmGMYm3ci/QzsOwSFOMi3YShqXw5u+lKdaBdk6GJXj7XmmKtRK8&#10;+YR28IdFmqIFtPMzLHt7Ww6Spkgl7Op0tIM9LNIULbNvZ/em2vkaFmmKA6Ud3GEpjt18DWmKFiud&#10;+YB2/oZFmmK1tIM5POat0hQZ0c/lkPTt86QplhP3RS9TD+KQSFNkTDuvwyLNoHn/9g2X0A7asEhT&#10;TIiBN/fWzvOwSFNcQDtIwxKcuYM0xQQqnf2udt6bEu9mzpSm0ytOit3awWmMs1+RppgC6jUwJLl9&#10;1VoScRJ57WAMizTFFNKuh2GRZpNPG/ywSDNMudJ3j9Wuj2GRppNHG+ywxPtgJ02Bv4jXxUC7Xobk&#10;y9I0f3Hwq/veAG/Pk6ZAI+W6GZq9fXN7aZqfvbOdO2qDGhZpCqzI/hb/2Fwy2iCGZWFhw8WkKbBq&#10;wbXrZ1CT0D70MnmpNAUOmHJ9DU1w5m3StD3ivuhftQ87LNIUSE673obmiJlrSdP1E3YefE31ww2J&#10;NAXWVNmbsdr1NyzSdPy0DzMssaTymz4Yu7LN/6BU63xonP24NAXWjXptDkncuvyDNE1v4MxTtU6H&#10;RZoCraFdp8MizdLROhkWaQa0UujZh2jX7bBI09FpbzoswduHSlOg9eI+/n+067gxzvxcmq5c3LSd&#10;rr5Zc34iTYHsKNfz8LjudmnabL7feZDaeEikKZA97foeFmm2lPbiYZFmwESpvrBUu96HRZqufhIN&#10;+vYZ0hSYWMHZP2nXf1OCN59Z1WSSfoCpoc2DpqzoxfK+wFRa2LH1qtq8qGfoZDprR+c68n7A1Cud&#10;eaM2Ty6IPpmcPUnaA6hR50zMkicKZ4+QNgAa1OdNFSYTMIL6vKnCZAJGUJ83VZhMwAjq86YKkwkY&#10;QX3eVGEyASOoz5sqTCZgBPV5U4XJBIygPm+qMJmAEdTnTRUmEzCC+rypwmQCRlCfN1WYTMAI6vOm&#10;CpMJGEF93lRhMgEjqM+bKkwmYAT1eVOFyQSMoD5vqjCZgBHU500VJhMwgvq8qcJkAkZQnzdVmEzA&#10;COrzpgqTCRhBfd5UYTIBI6jPmypMJmAE9XlThckEjKA+b6owmYAR1OdNFSYTMIL6vKnCZAJGUJ83&#10;VZhMwAjq86YKkwkYQX3eVGEyASOoz5sqTCZgBPV5U4XJBIygPm+qMJmAEdTnTRUmEzCC+rypwmQC&#10;RlCfN1WYTMAI6vOmCpMJGEF93lRhMgEjqM+bKkwmYAT1eVOFyQSMoD5vqjCZgBHU500VJhMwgvq8&#10;qcJkAkZQnzdVmEzACOrzpgqTCRhBfd5UYTIBI6jPmypMJmAE9XlThckEjKA+b6owmYAR1OdNFSYT&#10;MIL6vKnCZAJGUJ83VZhMwAjq86YKkwkYQX3eVGEyASOoz5sqTCZgBPV5U4XJBIygPm+qMJmAEdTn&#10;TRUmEzCC+rypwmQCRlCfN1WYTMAI6vOmCpMJGEF93lRhMgEjqM+bKkwmYAT1eVOFyQSMoD5vqjCZ&#10;gBHU500VJhMwgvq8qcJkAkZQnzdVmEzACOrzpgqTCRhBfd5UYTIBI6jPmypMJmAE9XlThckEjKA+&#10;b6owmYAR1OdNFSYTMIL6vKnCZAJGUJ83VZhMwAjq86YKkwkYQX3eVGEyASOoz5sqTCZgBPV5U4XJ&#10;BIygPm+qMJmAEdTnTRUmEzCC+rypwmQCRlCfN1WYTMAI6vOmCpMJGEF93lRhMgEjqM+bKkwmYAT1&#10;eVOFyQSMoD5vqjCZgBHU500VJhMwgvq8qcJkAkZQnzdVmEzACOrzpgqTCRhBfd5UYTIBI6jPmypM&#10;JmAE9XlThckEjKA+b6owmYAR1OdNFSYTMIL6vKnCZAJGUJ83VZhMwAjq86YKkwkYQX3eVGEyASOo&#10;z5sqTCZgBPV5U4XJBIygPm+qMJmAEdTnTRUmEzCC+rypwmQCRlCfN1WYTMAI6vOmCpMJGEF93lRh&#10;MgEjqM+bKkwmYAT1eVOFyQSMoD5vqjCZgBHU500VJhMwgvq8qcJkAkZQnzdVmEzACOrzpsrSydSz&#10;PXk9gAb1eVNFfbCKtAFwIXFiXEybL1UaJ9OfYwbyHsDU0+fIX7PsC/6czrHyfsDUiXPgvKVzYmlW&#10;OJn+HHlvYCqEXqevzYOmbCh65jHaE8MifQETS7vuh0Wa/Vlw9rfai5oSnPm2NAUmhnatD8vAd/rS&#10;dCmtwdD0uneXpkC2grffUK/vpjizW5ouT32DIZFmQFbipLiLdj0PizRdncLZf9LebFikKdB62vU7&#10;LPHivpg0HZ32xsMSvHm3NAVaR7tmhyU4+xJpmo7W0bDM79p6fWkKrLuBM+/SrtNhkaZrY65vbqZ1&#10;OizSFFgX5/ruDbTrclik6XjEDj9Y/wDLRZoCY6Ndh8Ny/q4tN5em46d9oGGJ958nSFNgzWjX3tA4&#10;8+/SdP2pH3BIpBmQVJwUz9aut2GRpu1S9Oz9tQ87LNIUOGDa9TUs0qzd4q3cadqHb4wzP5emwKqp&#10;19SQDJy9nzTNhzaQoXHd7dIUWFZw5tfqddSQ4M0PpGm+tIENizQDVPEaObx+zSwXaToZCmefrA1y&#10;WKQp8BfadTIs0mwyxVL7R23QTQne/qc0xRTTro1hKXrmCdJ08mkHYGj63a40xRSJi+nJ6vXQkODs&#10;+dJ0uswd3b2adkCGRZpiwhX9LbfVzv+wSNPpVvbtm7SDMyzSFBNIO9/DsjC77fLSFBfQDtSwxJL+&#10;CmmKCaCd42GJ++/XSFM00Q7csMSV6VLSFBmK5/DN9XO6XKQpVqLo2dtpB3FYpCkyUTxm8zW08zgs&#10;0hSjKJ39knZQG+PMnDRFi6nnbkgGO81WaYoDpR3gYYn7qV3SFC2inathiefxU9IUqWkHfFikGdZZ&#10;6HWepp2fYZGmWEuFszu1gz8s0hTrQDsfwyLNME6lN2drJ2NIvi5NMQbK8R+a0Dd/J02xXrQTMyyh&#10;bw+VplgDwdufaMe9Mc7+VJqiLdQTNSTSDIkEZx6mHedhkaZoo8LbF2snbVikKQ6AdlyHRZohB9oJ&#10;HJbg7EnSFKugHcthicf56dIUudFO6NA4e21piiFKZz6pHr8hkabIWdHrbtJO7rBIU9TExWZGO17D&#10;Ik0xSeJq+hHtZA+LNEWkHZ9h2X/s5mtIU0wq7cQPS7zPf4Y0nUraMRkaZ98iTTEt1AthSKTZ1AjO&#10;vFo7DsMiTTGNgu8+WLsohkWaTqz9xx9yOW3cwyJNgapKmdO1i2RIfixNJ4oyzqEpfPcQaQpclHbB&#10;DEvw9qHSNGvxlm6vNr7mmC9KU2A4/QJqjjTLTvzsx9XHslykKbBywU/2v8HRPv+wSDNgdNqFtUw+&#10;Jk1bSfm8Q1P0zGOkKZCGdqENS9yHbJGmrRC8+Z72OZsSnP2tNAXSCzsPvqZ24Q2LNF03Rb97X+1z&#10;DYs0BdZerDpv0y7CYZGmY6V9jmGRZsD4aRfk0Dj7Emm6ptS+h8Y8R5oC60u/QJsTS8DFpGlS8b0/&#10;VO9ruUhToD2C795Ju1iHRZoesH2us1F7/2GRpkB7xVumr2oX75CcK01Horzf0Jx3pLmhNAXyoF3I&#10;wzLo2540XRHtPYYlOPseaQrkSbuwh0WaNSr73Rdp7YZFmgL5C77T1y7yYZGmF6G9blikGTB5Smd2&#10;axf9kJyy2E5/rjl9c9fFDoFJp06AFHH2m9IFMD0Wtm+/hDohRoy8LTC9gjMv1ybHSiNvA+AC2kQZ&#10;luC7s9IUgEabOBeN2SMvBYD8lM5+WV/cVpY517m6vBUAAKu3d9beTiswKVL98pF0AwBAs9KbD2uF&#10;ZK0j3QMApl3hN99CKxTrmYEzT5WPBwCYBnHxf3O9GLQ1wdvz5GMDACZF9UcH2qKfMsHZdwTfPUx7&#10;LmWCM16GBQDISenNC7WFPWl6M1a6UwVvfqa2S5eJ/Kk9AJgYcdfyJ2XxTpa4W/mkdLVq8747q71n&#10;ysTP9zDpDgCwHkpnn6wt0EnjzF2ku6Sqf9ip9pcqzn5dugIArKW4KzhLXYgTJe66xv4NabHPZ2if&#10;JWnWqMACwNQZuM4OdaFNmOA7h0l3627hxA0X1z5jyhzIf5IEgKlUOvtDbUFNlbgw/1y6ar24m3qp&#10;Noak6Xe70h0AoDLo2/urC2bCBG+Pku6yFXYefE1tbCkTi/a7pDsAmC6lN1/UFsZUiYUoSFcTKx7D&#10;t2pjT5n5XVuvL90BwGSZ78/cVlv4UiZ484/S3dQpet1N2jFJmYE3r5LuACBPcTH7UH1xS52F7Z1L&#10;S3e4kHF8Ge0vDzvkctIdALTTnOts1BawlAnOvlK6wwoVvbX7+Y4LErw9UboDgPVVOvNGbaFKmfne&#10;putJd0hgzf/3PWf2SlcAsPb27Nh6VW0xShn+Mmx8Br21/4vImOOkOwBIo3T2n5TFJm2cnZHusI6C&#10;s6ep5ydVnPmVdAUAqxN3LX9QF5ZEiQvgp6QrtNSgbx6jnbvEOVy6A4CLKl33eGXRSJzO3aQ7ZCje&#10;TPxWP69pErz5nnQFYFrFheZ32gKRKnGhOVW6woQpvHmids5TptjZva90B2BSjek/zTxcusMUiTc5&#10;5yvXQrIEb0+WrgDkLu5afqBN9FSJC8b/SlfAotKb52rXSsrMu85tpDsAbTfod++rTeSUCX1zjHQH&#10;DHXWMZ0ratdQ4nxIugPQFtV/5lAma7LEXddAugIOSHD2tdo1ljLVN5BIdwDGZb5v/labkCkTF5Bn&#10;SXfAmtg927mRdu0lTd++SboDkFrpzAfUiZcwCzsOuqx0B4xdvBl6j3ZdpkzcTV1dugOwWnM7uzfV&#10;JlbKBGdeLd0BrTLwnYO1azZpXPdF0h2AJnFX9Hp1AiXMvO/eQLoDslE6+yntek6Y/dIVMN3OPXzj&#10;lZUJkjTVfx6R7oCJUH2DiHatp0xw5qnSHTD54p3f87SJkDLVfwaR7oCJF4vIt7R5kDDnSlfA5Ii7&#10;lv9TLvZkCd58RroCplrw3cO0OZIysRB66Q7IR9k3T9Au6KTpd+8h3QFoUHrzM3X+pMuPpSugfeKu&#10;5TfKRZsswdvvSFcARhCc3aXNrZSZ9/ah0h0wfvEiPLx+USZP3zxSugOQWNxN7VHnXaIEZ74uXQFr&#10;J+6KvqddgKkSd0W/lK4AjFHcTT1Dm5MpE/r2UOkOGN3Am3trF1jSOPs46Q5AC7x/+4ZLqHM1YeJu&#10;6pPSHbC8eOf0ee1CSpV4Qe6VrgBkIM7bl9bncfL0u13pDtiwYd53t6kXSso482zpDkDGws6Dr6nO&#10;8YQZePNO6Q7TJO5a3qddECmzMLvt8tIdgAlVevNWbf6nzHzvlteT7jBJ9va2HKSd8JQJzr5WugMw&#10;hYped5O2NqRM8OZV0h1yVDr7L9qJTZm9s50bSXcAcBGFMx/R1o2U4adqWm4cP+EcvH2vdAcAK7a3&#10;Z2+nrSkpE9enE6U7rKfSm+doJyhlBv3uraQ7AEiidOZL2nqTLM7MS1cYh3hXsE89EYkSvPmcdAUA&#10;a27Qt/fX1qKk6fPvJZOKB/W4JQc5cQZ9cy/pDgDWVXD2NG2dSpXgzK+kK6xGdeC0A5oqcdf139IV&#10;ALRW4c1jtTUsaVz30dIdLqz0nUepByxlOPgAMhd3U79V17dEqb4PVLqaTvEAf1c7MKkSd12/lq4A&#10;YOKU3jxRW/tSZs517iPdTabS2XtqA08aZx8v3QHAVInr3/nqupgoA2//S7rKW9y1fFYbYKrEXdf5&#10;0hUAQMTd1HO1NTNl4m7qNtJduw16M7fUBpA25rnSHQBgGeP48oGYD0p37RB3Lf+mfMikWYgHVroD&#10;AByAuGa/VltnU2Zf39xMuhuPvUebG2ofJHFeJ90BANZI9X2fyvqbNs6+SbpLK3jzGrXDhNm3a+uN&#10;pTsAwDoYx38Bmzu6ezXpbnV+M7vt8tobpo15v3QHAGiZge8crK/d6VI48yLpTld9M63WMGXmZ+2t&#10;pTsAQEbiburT2rqeKrEG7Zeuqj8r1F+UIrGjyfi7dwDAX+zpbbm7tuanSvLCNJj0fykMALiI4M23&#10;tHowag64MAVnvi+fDQAw5UrX3a7VitVktMLk7BHyGQAAaFR68zO1jgzJCguT2SN9AAAwkuDsLr3G&#10;XDQrKkwFOyQAQAJajamHwgQAGButxtRDYQIAjI1WY+qhMAEAxkarMfVQmAAAY6PVmHooTACAsdFq&#10;TD0UJgDA2Gg1ph4KEwBgbLQaUw+FCQAwNlqNqYfCBAAYG63G1ENhAgCMjVZj6qEwAQDGRqsx9VCY&#10;AABjo9WYeihMAICx0WpMPRQmAMDYaDWmHgoTAGBstBpTD4UJADA2Wo2ph8IEABgbrcbUQ2ECAIyN&#10;VmPqoTABAMZGqzH1UJgAAGOj1Zh6KEwAgLHRakw9FCYAwNhoNaYeChMAYGy0GlMPhQkAMDZajamH&#10;wgQAGButxtRDYQIAjI1WY+qhMAEAxkarMfVQmAAAY6PVmHooTACAsdFqTD0UJgDA2Gg1ph4KEwBg&#10;bLQaUw+FCQAwNlqNqYfCBAAYG63G1ENhAgCMjVZj6qEwAQDGRqsx9VCYAABjo9WYeihMAICx0WpM&#10;PRQmAMDYaDWmHgoTAGBstBpTD4UJADA2Wo2ph8IEABgbrcbUQ2ECAIyNVmPqoTABAMZGqzH1UJgA&#10;AGOj1Zh6KEwAgLHRakw9FCYAwNhoNaYeChMAYGy0GlMPhQkAMDZajamHwgQAGButxtRDYQIAjI1W&#10;Y+qhMAEAxkarMfVQmAAAY6PVmHooTACAsdFqTD0UJgDA2Gg1ph4KEwBgbLQaUw+FCQAwNlqNqYfC&#10;BAAYG63G1ENhAgCMjVZj6qEwAQDGRqsx9VCYAABjo9WYeihMAICx0WpMPRQmAMDYaDWmHgoTAGBs&#10;tBpTD4UJADA2Wo2ph8IEABgbrcbUQ2ECAIyNVmPqoTABAMZGqzH1UJgAAGOj1Zh6KEwAgLHRakw9&#10;FCYAwNhoNaYeChMAYGy0GlMPhQkAMDZajamHwgQAGButxtRDYQIAjI1WY+qhMAEAxkarMfVQmAAA&#10;Y6PVmHooTACAsdFqTD0UJgDA2Gg1ph4KEwBgbLQaUw+FCQAwNlqNqYfCBAAYG63G1ENhAgCMjVZj&#10;6qEwAQDGRqsx9VCYAABjo9WYeihMAICx0WpMPRQmAMDYaDWmHgoTAGBstBpTD4UJADA2Wo2ph8IE&#10;ABgbrcbUQ2ECAIyNVmPqoTABAMZGqzH1UJgAAGOj1Zh6KEwAgLHRakw9FCYAwNhoNaYeChMAYGy0&#10;GlMPhQkAMDZajamHwgQAGButxtRDYQIAjI1WY+qhMAEAxkarMfVQmAAAY6PVmHooTACAsdFqTD0U&#10;JgDA2Gg1ph4KEwBgbLQaUw+FCQAwNlqNqYfCBAAYG63G1ENhAgCMjVZj6qEwAQDGRqsx9VCYAABj&#10;o9WYeihMAICx0WpMPRQmAMDYaDWmHgoTAGBstBpTD4UJADA2Wo2ph8IEABgbrcbUQ2ECAIyNVmPq&#10;oTABAMZGqzH1rOhFVQpvT5H3BQBgVUpn76nVFi0rLkz1FH1ze+kPAIAlgjOf1erHchm5MF04hTMf&#10;kc8BAJhSc767TasRq02SwlRP4WduIZ8TADDB4q7ofVodOJCsSWG6cApn3yKfHwCQuX27tt5YW+tT&#10;Rrr6s9LZk7QXpcyc61xdugMAZKB05vXaep4ye/zMTaS7ZmVvxmqNU6Zw5kXSHQCgJfYft/HK2pqd&#10;Nub90t3o4pv8h/7maRKc/ZN0BQAYs7gOP7++LqfOvO9uk+7Si9u6u2idpkzRM0+R7gAAayA48wdt&#10;/U2V4M3npKvxix/gG/UPlDJxcGdJVwCAEcX19En19TV5nL2ndNcewXcOUz9swhS+e6R0BwAYYuDN&#10;mdo6mjDfka7yUXrzM2UgKfND6QoApl51466sk2nTM4+U7vIXvD1KHWTCFN48QLoDgKkQ174f1dfC&#10;lAnO/kK6mnxxwEX9AKRM4cyXpCsAmBhFv/Mgbc1LmdA3x0h30yv0zD9qBydl4hb3EOkOALIS17BT&#10;6mtaysRdUSldQbOwvXNp7cClTNxN/bt0BwCtE3Z27qitXSkTvPlH6Q6rNXD2FdpBTZk519ko3QHA&#10;ugjefkxbn1LmtHjjL90hlfneputpBztlCmffJN0BwJoJzmzR1qCUGXj7z9IdxmXgzTu1k5Eye3Zs&#10;vap0BwAHJO6K3q6tMykz2NG5jnSH9VY6O6OdpJQpeuYF0h0ALCuuS9fW1pKUCc6eJN2h7eIJ+8/6&#10;CUwb8wfpCgD+YuDMy/U1I13Crk5HukOuSt+5m3ZyU6bw9knSHYApsjC77VLampA0zn5cusOkirud&#10;b6knP11+J10BmEDBmWcq8z5p9s527ijdYdrEC+Dh9QsidQpvHivdAchUnMtr+m01cVf0FekKuKh4&#10;gZyx5IJJmIE3P5CuALRY3BUdrc3hlAm++2DpDliZ0DPHaBdTyhTO3k+6A7DO4pxc0xvT4M3p0hWQ&#10;Rtxql9rFlizOfEG6AjAGcc49Qp2LCRNvPndKd8DaCs4+S7sIU2bOdW4j3QFIJDjzbW2+pYs5W7oC&#10;1s/CjoMuq1+g6RLvuj4o3QFYhTln76nNqaRx9snSHdBO8Y7s1erFmzBzO7s3le4A1MQ5+Flt3qRK&#10;8PaP0hWQn3nfvYF2YadM0TNvkO6AqTTod2+lzY2U4SvJMLEG3r5bu+hT5tzDN15ZugMmVtwVvU+7&#10;/lNm9+y2q0h3wHQY+M7B2mRImcLb50t3QNb27dp6Y+0aTxv+6wNwEXFifHrpREma/5OugCzEa/Z1&#10;tWs4efb5mZtIdwCGKfvde2iTKGUKb54o3QGtUP1naO1aTRvzfukOwIGIk2mN/+2F/Y10BYxVvPae&#10;X7sWk2fed7dJdwDWQtkzj9QmX8oUzh4h3QHJlc78XrvuUiV48znpCsB6KJ39hTY5U2XgzfekK2Ak&#10;8Tp6Uv26Sp25nrmXdAegTWKRepw2aVNmznXuI90BjeKu5Uzt+kmV4Ox3pSsAOSmdmdcmdaoMnP28&#10;dIUpV/jukdo1kjQ980jpDsAkiEXq2epkT5i5nr21dIcpEM/5j+rXQMrEXdEvpCsAk25hdtvltYUg&#10;aRx/ljtp5p15oHquEyb0zTHSHYBpFpx5rbZIpMyeHZtuLN0hI/HcnVI/l0njbCldAYBu72znRuoC&#10;kjCFt6+T7tAy8SblDto5S5ngOidIdwCwegNv/01bXFLmrGM6V5TusA6Ctx/TzkvKLGzvXFq6A4B0&#10;xvLzAt48V7rDGom7oi3asU+Z4OwrpDsAGJ/BGv8gW8w+6QoHqHTmbcrxTZrBjs51pDsAWH+DnrmX&#10;tlilTOHs46U7LKN09traMUyZuCs6SboDgPaLC+N3tcUsWZz5lXQFEZx5uXqsEibs6nSkOwDIV+k6&#10;j9YWuZSZi31Id1Pj1Nltl9KORdI4+3HpDgAmV7XbURfBVJng71GLu6JnqmNOmOC33Em6A4DpE4vI&#10;47XFMWmcvad0l6U4hmLJmBImePNV6QoAUBcXyn31hTNlqr8klK5aK+6KjtY+e8oE332wdAcAWKnS&#10;m+dqi2rKDHozt5Tu1lUsRmdony9dzOnSFQAghYVjOlfUF9x0Cd7+m3S35mJ/D6/3nzoDZ3dKdwCA&#10;tRYX3tfVF+LU2Xu0uaF0l0TcFX1b6yddzNnSFQBgPe3btfXG+kKdLsGb10h3K1b2u/fQ3itlip55&#10;inQHAGirgTPv0xbxlNl//CGXk+4uYuDNZ7TXJ8wfpSsAQI7me/bWyuKeV3rmBTIcAMCkCc5+Xl38&#10;W5bds9uuIh8ZADAtBq5zH60orE/MG+RjAQDwZ8Gb7+lFY22yz8/cRLoGAGC40tkjtGJyYDHvl7cH&#10;AODABG9/oxeb4Znr2VvLWwAAkE7pzIu0wjMkP5KmAACkU/a6d1eKzooTnHm1vBUAAAcmOLtfKzaj&#10;ZN6ZB8rbAgCwOsHbT2vFJUWavjECAIAlBn3zFK2YpE7h7SnSJQAAS+3xnYO1ArLWiTuzE+UjAADw&#10;Z9VPRWhFY5wJztxBPg4AYFoFb96tFYn1SixOe+WjAQCmycB3j9QKQ4vyUfmoAIBJdq7v3kApAm3O&#10;cfLRAQCTJi7yP6ot+tkkOLNFhgEAyF3w5lXaYp8yczu7Nx148wPtuWRx5lcyJABAjmKheIC6wCdM&#10;cHaXdLdo0N98Xe11SePM26Q7AEAOzthx0GXVBT1lnP2gdKca9M1j1HZpc7h0BwBoq7ib+JKygCdL&#10;3CEV0tWKxAJ2kvY+SePstaU7AEBbxIJxgrpoJ8yc69xGulu1+Pl+q71nqlS/uitdAQDW07zvHqIt&#10;1CkTnHmmdHdASr/FaO+fMvGzvly6AwCMW9yFlNrinCzOfEG6Sqrsmyeo/SVM0e/eV7oDAKy1WDD+&#10;XVuMU2ZhdtulpLs1E3c3n9D6TpmFEw+9pHQHAEgtLuRHa4tvyhTO3k+6G5u48ztf+yypErw9WboC&#10;AKRQHLnl5tqCmzKxOLxCulsXe333TtrnSplU/1sZAEy1uJieoS2yqRIL0mnSVSuU3jxX+5wpU+zc&#10;clvpDgCwUqWzb9IW1ZSpvqVBumudWKC+qn3mhFnVv8cCgKlVuu52ZRFNmsKbx0p3rbb/iJkraJ8/&#10;cT4k3QEALmzu6O7VlEUzaYI375TushJ69iHaeFKm+sMS6Q4AEAvGt7TFMlXi+58pXWUtOPtabXwp&#10;s891Nkp3ADB9Sm9eoC2OSdPvdqW7iRGP2+nqWBOl+oMT6QoApkPZN3fVFsTEeZJ0N5F2z3ZupIw5&#10;aQpv3yzdAcDkCt78UVsEUyV4+5/S1VQoeranHYfEebh0BwCToyoYyoKXLFXBk66mUnD2PdpxSZk5&#10;17m6dAcA+YoL2pPqC1zy9MxdpbupV3pztnqMEiU4823pCgDyUv3RgbawpY15gXSHCxn4zsH68UoY&#10;132RdAcA7Vf9eba6mCVK9efl0hWGGPTNU7TjlzT97j2kOwBon1gw3qkuXgmzZ8fWq0p3WKHS2U9p&#10;xzJlpCsAaIeBN4/VFqukcd3t0h1GFJz9k3psEyVeB5+RrgBgfZzT23Q9bYFKGmffJN0hgdJ37qYe&#10;54QZOPNU6Q4Axqf6uQhtUUoVvn1gbY3jWzf29Lu3ku4AYO3EgvQKbRFKmTm+r21s4g3Amn5PYcy5&#10;0hUApDVw9n7KopM0fMP1+qj+oEQ7HykTvH2vdAcAB+a07Z1LawtN0jjz79Id1lHw3cPU85Mw8ebD&#10;S3cAsHqxYHxBW1xSJThbSldokcKZN2rnK2X27Nh0Y+kOAJYX72qfqS0mKVP47iHSHVoqePMz7dwl&#10;zI+lKwDQzbvObZTFI2niLukE6Q4Z2Leze1PtPCbO66Q7APirWDAKZcFIF2e+JF0hQ/O+O6ue14SJ&#10;O/WHSXcAplnp7Ae1RSJl9h+38TLSHTIXbzA+oJ3jlNnf23Ql6Q7ANIk7pF3aopAyhTcPkO4wYUpv&#10;9mjnPFmc/bp0BWDSzfXNzdSFIGGCN6+S7jDB5mftrbXznzjPl+4ATKIx/JXVj6QrTJG4+36Gci0k&#10;TejbQ6U7AJOg9OYN2mRPmfldW68v3WFKxQL1ee3aSJXgzO+lKwC5Cn3zd9oET5nCd4+U7oANCydu&#10;uLh2naRMLFCflO4A5GL37LaraBM6ZYI375bugCXmvLm3dt2kTOHtk6Q7AG0WvP2GNonTxZwtXQHL&#10;Cs6+VL+OEqbf7Up3ANokTtDnL5mwiTPYabZKd8CqxAL1Xe2aSpW4gz9TugKw3qq/VtImasoUPfMU&#10;6Q4YWdh58DW16ytlgjPvku4ArIfqr5S0yZkq8S7309IVkEzpO4/SrreUGbjODukOwDgEb/5Dm4yp&#10;ErzdL10Ba6b05q3a9Zcy84/lnzEAaypO5Cdqky9pet27S3fAWJTO/kK9FtOFf/gNpFb6LUaZbGnj&#10;zIukO2Dsil53k3pdJgxflQUkEpz9rTbJUiU4823pClh3pe8cq12nKVM480DpDsBqxIJ0kjapUmbO&#10;da4u3QGtUnrzYe2aTZmFHQddVroDMEzp7BHaJEoaZx4h3QGtFrwZqNdwunxZugJQd9aOznWUSZM2&#10;zr5FugOyUfTs7dTrOWGCtydKdwAqwZnva5MlVYKzv5CugGzF6/gE7fpOmTgX7yDdAdMpToKXa5Mj&#10;ZQo/cwvpDpgIhTNf0q71ZHFmXroCpsfAde6jToik6Rwr3QETZ/9xGy+jX/cJ4+xHpTtgcp186KGX&#10;VCdAyjjzEekOmHiDvr2/Og/S5jjpDpgswdn/Ui74ZAn85wdMsTi/XqnNi5QJs3azdAfkLU6YZ2gX&#10;ecoUfXN76Q6YanG+nabNkVSJN4C/kq6A/MzP2ltrF3bK8CeuwFKD/ubravMlZWKBept0B+QheLNH&#10;u5gT5hTpCkCDwpvHKnMnbVz30dId0E6lN+9XL96E2X/8IZeT7gCsQHD2HdpcSpqjZq4l3QHtEHyn&#10;r16sCVP0Ow+S7gCMIBaotf1CZG++J10B62ffrq031i7QlIkX+2ukOwAH6LzejNXmWcpU/3BeugPG&#10;K3j7E+2iTBdzunQFILFiDD+6Wf1DeukOWFvxgntd/QJMnb1HmhtKdwDWULwB/IQ2B1Nm4dBDLynd&#10;AWnFHdJDtYsuZYqe7Ul3AMaodPZ8bU6mSlw/TpaugAN3Tm/TlbQLLWWCs/8m3QFYJ6HXvbM2P1Nm&#10;4M0/SHfAaIIzX9MurmRx9lzpCkBLlN48V52vCTPnOreR7oCVGceFOehtuaV0B6CF4jrwVW3upkpw&#10;tpCugGbBd++kXUApE3dhT5XuALTcWcd0rqjN45QpvP2QdAdcVLx7Wdv/8dOZz0pXADITevYh2rxO&#10;meDtUdIdpl0sSB/XLpKUka4AZC6uF6/V5njKzLnORukO06Z09vHaRZE0zt5TugMwQap/AK/O+UQJ&#10;zpwhXWEaxBO+RbsQUibeVb1EugMwofbOdm6kzf+kcfZN0h0mVSxKv1ZPfqLEgvRd6QrAlBj0bE9b&#10;DxLn4dIdJkUsSG9TTnTShNltfyPdAZhCA2ffo60NKTN3dPdq0h1yVf2Il3Zy06bzKOkOAOK6Y87R&#10;14pUMadKV8hJecTMtfQTmjLmX6U7ALiIge8crK8bCePMi6Q7tF1w9r/Vk5gowZlfSVcAMNSgb56i&#10;rSNJ0+veXbpD2wRvX6qetIQJs3azdAcAKxZvmD+trSmpEte//dIV2iDekdxLO1GJc5x0BwAjiwXq&#10;T8r6kizBm89IV1gPCyduuLh2YhLnY9IdACRR+s7dlLUmaQLfyTl+8a7gc9rJSJW4Ld4nXQHAmii8&#10;eaG2/qQMv2IwBrFgPE07+CkTZjt3lO4AYM3FG+1vaWtRwvC7b2th0O/eSjnYiWOeI90BwFgt7Nh6&#10;VX1dSpd4Y/9e6Q4HKh7M87SDnC7mq9IVAKyr0nW36+tUugy8cdIdVquq7tpBTZn9R8xcQboDgNYo&#10;nXmjtmalzO7eloOkOyynqubaQUyZ6ke/pDsAaK3Sm59pa1iyOPtj6QqaMX2F/L9IdwCQhbm+uZm6&#10;nqUNa2NdcOZ/lAOVLtwVAMhccHaXur4lTPD2odLd9IoHes1/pngv/x0VwASJN9of0Na6lDmnt+lK&#10;0t30mPfdB2sHI2XiLsxLdwAwcUpv9mhrX6rENfTr0tVk+90RM1fQDkDKxIP5PukOACbaXN/8rbYO&#10;Jo2zz5PuJk9w9ivqoFPFmd3SFQBMlbi+PkNdFxMm9O2h0l3+YsF4tjbIlJn33W3SHQBMrVigPq+t&#10;kakSnPm9dJWnvc7cQRtYygycfbp0BwCIFrZvuIS2XqaN+Q/pLh+xqu7VB5Mm1V2BdAUAUAy8ube2&#10;fiaN6xwv3bVX6exH1Q+fMNXvMEl3AIBlxHVzzX/du+zNWOmuPWJBepz6YROmqv7SHQBgleI6/V1t&#10;bU2Y30lX6+v8XneT8uGSJhakl0l3AIADEHYefE1tnU2Z4M07pbvxC87+UvtQqRIH9z3pCgCQUOk7&#10;j9LW3ZQpXGeHdLf2Sm/eqn2IpDlq5lrSHQBgjYxjPZ/vbbqedJde2TeP1DpNnMOlOwDAmAS/tv8F&#10;LOaH0lUa+4/dfA2lk9R5u3QHAFgHxRj+ZiB48yrpbnTxTb6jvXmqxPf/jXQFAGiB0neP1dbrlBl4&#10;8wDpbuViwxfX3yh1wq5OR7oDALRM4cxHtLU7Zc7YcdBlpbtmZb97D61x0vTNE6Q7AEDLBW8G6lqe&#10;Ks5+WbpaKr5g/5IGSWM+IV0BADKyd9beTl/X0yX07bOku8Vq+BntRakSvP0/6QoAkLHg7LO0dT5l&#10;ir65fbVTUp9MkdDr3lnGAwCYEKUzX9LW/FRZm8I0yb94CADYsP+4jZdR1/8ESVuYnJ2O34gHACwq&#10;vHmAWg8OIMkK07mHb7yyfE4AwJQJzr5Sqw2j5IALU3DmYfK5AABTLhao07RasZqMXpiceb18DgAA&#10;/uKc3qbrqXVjhVl9YXL2p9I3AACNCm8eq9aRZbKqwjS3s3tT6Q8AgBUJ3r5DqylNWVFhmvfdWXl/&#10;AABGUnqzR6sx9ayoMMl7AgAwssLZI7QaUw+FCQAwFhQmAECrUJgAAK1CYQIAtAqFCQDQKhQmAECr&#10;UJgAAK1CYQIAtAqFCQDQKhQmAECrUJgAAK1CYQIAtAqFCQDQKhQmAECrUJgAAK1CYQIAtAqFCQDQ&#10;KhQmAECrUJgAAK1CYQIAtAqFCQDQKhQmAECrUJgAAK1CYQIAtAqFCQDQKhQmAECrUJgAAK1CYQIA&#10;tAqFCQDQKhQmAECrUJgAAK1CYQIAtAqFCQDQKhQmAECrUJgAAK1CYQIAtAqFCQDQKhQmAECrUJgA&#10;AK1CYQIAtAqFCQDQKhQmAECrUJgAAK1CYQIAtAqFCQDQKhQmAECrUJgAAK1CYQIAtAqFCQDQKhQm&#10;AECrUJgAAK1CYQIAtAqFCQDQKhQmAECrUJgAAK1CYQIAtAqFCQDQKhQmAECrUJgAAK1CYQIAtAqF&#10;CQDQKhQmAECrUJgAAK1CYQIAtAqFCQDQKhQmAECrUJgAAK1CYQIAtAqFCQDQKhQmAECrUJgAAK1C&#10;YQIAtAqFCQDQKhQmAECrUJgAAK1CYQIAtAqFCQDQKhQmAECrUJgAAK1CYQIAtAqFCQDQKhQmAECr&#10;UJgAAK1CYQIAtAqFCQDQKhQmAECrUJgAAK1CYQIAtAqFCQDQKhQmAECrUJgAAK1CYQIAtAqFCQDQ&#10;KhQmAECrUJgAAK1CYQIAtAqFCQDQKhQmAECrUJgAAK1CYQIAtAqFCQDQKhQmAECrUJgAAK1CYQIA&#10;tAqFCQDQKhQmAECrUJgAAK1CYQIAtAqFCQDQKhQmAECrUJgAAK1CYQIAtAqFCQDQKhQmAECrUJgA&#10;AK1CYQIAtAqFCQDQKhQmAECrUJgAAK1CYQIAtAqFCQDQKhQmAECrUJgAAK1CYQIAtAqFCQDQKhQm&#10;AECrUJgAAK1CYQIAtAqFCQDQKhQmAECrUJgAAK1CYQIAtAqFCQDQKhQmAECrUJgAAK1CYQIAtAqF&#10;CQDQKhQmAECrUJgAAK1CYQIAtAqFCQDQKhQmAECrUJgAAK1CYQIAtAqFCQDQKhQmAECrUJgAAK1C&#10;YQIAtAqFCQDQKhQmAECrUJgAAK1CYQIAtAqFCQDQKhQmAECrUJgAAK1CYQIAtAqFCQDQKhQmAECr&#10;UJgAAK1CYQIAtAqFCQDQKhQmAECrUJgAAK1CYQIAtAqFCQDQKhQmAECrUJgAAK1CYQIAtAqFCQDQ&#10;KhQmAECrUJgAAK1CYQIAtAqFCQDQKhQmAECrUJgAAK1CYQIAtAqFCQDQKhQmAECrUJgAAK1CYQIA&#10;tAqFCQDQKhQmAECrUJgAAK1CYQIAtAqFCQDQKhQmAECrUJgAAK1CYQIAtAqFCQDQKhQmAECrUJgA&#10;AK1CYQIAtAqFCQDQKhQmAECrUJgAAK1CYQIAtAqFCQDQKhQmAECrUJgAAK1CYQIAtAqFCQDQKhQm&#10;AECrUJgAAK1CYQIAtAqFCQDQKhQmAECrUJgAAK1CYQIAtAqFCQDQKhQmAECrUJgAAK1CYQIAtAqF&#10;CQDQKhQmAECrUJgAAK1CYQIAtAqFCQDQKhQmAECrUJgAAK1CYQIAtAqFCQDQKhQmAECrUJgAAK1C&#10;YQIAtAqFCQDQKhQmAECrUJgAAK1CYQIAtAqFCQDQKhQmAECrUJgAAK1CYQIAtErRsz2txtSzosK0&#10;mH73HvLeAACsSqwjpyypKw1ZeWGKCd7ulz4AAFhW6cyztXoyLKsqTBckePMZ6RMAgCXCzs4dtfqx&#10;koxUmC5I4c3fy2cAAGBR6c1erWasNAdUmC7IwHcOls8DAJhSsR58rF4fRkmSwvTnmLPlswEApkjp&#10;7OP1ujBaEhamPyc4+x75rACACRZ2djpaHTjQJC9MF6Rwdqd8dgDAhAnO/Fpb+1NkzQrTBZn33RvI&#10;OAAAmQvevl1b61NmsaPS2Z9qT6ZK4cz/W+wIAJCllX6d0AEl9iHd/dnczu5N1RcmTNz6vVq6AwBk&#10;IBaLa2vrecoEZ0+S7nTxBbu0hikTd1APlO4AAC0VNxPf19bwVAne/ka6WplYJT+gvVHKLOw46LLS&#10;HQCgJYI3/6yt2SlT/UWfdLd6pTNz2pumSuHsl6UrAMA6GvS799XW6aRx9vHS3YGZc53bqB0kTHD2&#10;WdIdAGCMFma3XUpbl1MmrvEfl+7SCs48U+swZYqevZ10BwBYY6UzX9DW4oTZJ12treDtyUrn6eJs&#10;KV0BANbAYAwbjTDbuaN0Nx7j2PoVznxYugMAJFD0Z26rrbdJ0zPPke7WR+Hs/dQPljChZ46R7gAA&#10;IwreBm2NTRZnvyJdtcPA2zX/88Ji15abS3cAgBWK6+eH6utp6izMbru8dNc+wZsfaB86Yc6QrgAA&#10;QwRnjlbW0KQJvvtg6a7dBv3N19UGkDKFt2+W7gAAF1IcueXm2rqZMnET8hrpLi+FN4/VBpQ4D5fu&#10;AGDqxTXxjNoamTaT8qXccTDvWDK4xJk7uns16Q4Apk5cB99cXxdTZyJ/xih4+zttsKkSt5anSlcA&#10;MBXiDuYR2nqYMhP/w69lv9vVBp4yhTcvlO4AYCIVj9l8DW39S5m4mXi3dDcdCm+fpB2ItOncTboD&#10;gIkRnPm2vualijlbuppOcRv6Sf3AJMsfpSsAyFq8oX+xssYlze6dZqt0h3gH8AftIKVKcPZT0hUA&#10;ZGXO2Xtq61rSOPtk6Q4XVvbMXdUDljAFBx9ARrR1LGW4aV+homdeoB3ApHF2RroDgNYJznxWXbsS&#10;JXjD/8wxilg8vqkd0FSJJ+ZM6QoAWiH4ztO09Sppeuau0h1GsWfH1quqBzZh4p3Ju6Q7AFgXg373&#10;Vtr6lDTO/pN0hxRK192uHuiEKVxnh3QHAGMT15/z6utRygRnvyldYS2UzrxRO/ApM9/bdD3pDgDW&#10;THDmfdoalDK7Z7ddRbrDWosF6ufaSUiVeIdxmnQFAEkNnPHaupMyoW/+TrrDOM25zkbthKRMLFCv&#10;lO4A4IDs27X1xto6kzJFz7xBusN6itvhNf8xrKJn7y/dAcCqBW9/oq0tyeLsT6UrtEk8OWv/88Hb&#10;O5eW7gBgWYUzr9fWkpTZ42duIt2hreKJCvUTlzKFN1+UrgBAFZx5mLZ+pMzAd/vSHXJQ+O4h2olM&#10;meDNP0p3ALDo3OM2XllbL9LGvF+6Q46C65ygn9h0KfpbbivdAZhiwdtvaGtEsjizW7rCJIh3GF9U&#10;T3S6FNIVgCkT5//za+tB8sz77jbpDpNk/3EbL6Od8JQpvP2QdAdgwsUdzF20dSBlgrNPl+4wyQpv&#10;HqBdACkTt/RHSXcAJlBY69+Q8+Zz0hWmSTzxr9IuiJSZ65ubSXcAJsAYfnV7YWHDhotJd5hW8UL4&#10;Yf3CSBvzM+kKQKbiXH7S0rmdNnM9cy/pDtiwYX7X1utrF0rKFM68UboDkInqR0W1+Zw0zr5EugOW&#10;Knz3SPXCSZjgO4dJdwBarPoxUW0OJ8x3pCtgeQNn3qVcREnD19ED7VT9eKg2Z1OmOHbzNaQ7YHXi&#10;BXqWdlElzDekKwDrbBz/xaTsmUdKd8DoBjvNVvUCS5iCnzwG1s25vnsDbV4mjbNvke6AdIqeeYp6&#10;waWMM3eR7gCMQZx3P1oyDxMmOPsL6QpYO/HO51PaBZgszvxeugKwRoIzr1bnX8IUfvMtpDtgPOKd&#10;0J+0izFV4sT5pHQFIJGi13mQNt9SJvTNMdIdMH5lr3t37cJMmcJ1jpfuAIxo//GHXE6bXylTOPNh&#10;6Q5Yf/GCfJF2oSZNb8ZKdwBWIc6fU5bMp5RxtpSugPYpvTlVvXBTxdnfSlcAllE682x1HiVM9aOk&#10;0h3QXnOuc3XtAk6Z4Ow7pDsANXuduYM2b1JmwC9YI0fxbu0R2gWdMkXPPEa6AxAFZ/ZqcyVdzBel&#10;KyBf8WJ+89KLO20GOzrXke6AqRS8/Zg2N1LmtO2dS0t3wGSIF/b/1i/0lBl4833pCpga8do/rj4X&#10;Umfg7P2kO2DyFH7mFtqFnzLBm3+W7oCJFZzZol3/KROcfYV0B0y+0neO1SZCyhT97n2lO2CixKL0&#10;a+2aT5V4c/cD6QqYPqU3H9YmRsosHHroJaU7IGtl375Nu8ZThv+9FhCxQA20SZIqwduTpSsgO/Ea&#10;Prx+TSePs0dIdwAuUPTN7dUJkzDBm3+Q7oDWi8Xi2tp1nDLB2ZOkOwBN4u7mRG0Cpcxc3/ytdAe0&#10;0sCb72nXbsL8RroCsFJx4ny5NpESx+yRroDWGDjzcv16TZewq9OR7gCs1ji+Ebl05gPSHbBuBv3u&#10;fdXrM2V65gnSHYADVfTH8Bsyvjsr3QFjszC77VLa9Zg0zn5cugOQWuiZ16gTL2H2+JmbSHfAmqr+&#10;WlS7BlMlOHu+dAVgrZXO/D9tIibMT6QrILngzDOVay5pgt9yJ+kOwLjsPdLcUJuQKVM483rpDjhg&#10;xc4tt9Wus7Qxz5HuAKyXomd7+gRNl3iH+zDpDhhJvI6K+nWVNM5+RboC0BYDZ9+jTtiEOae36UrS&#10;HbAi8br5UP06Sp2F2W2Xl+4AtFG8czxHm7zJ4szXpCugUdxlH61ePwkTfPfB0h2Athv0ttxSm8gp&#10;Uzj7POkO+IviyC03166XlAnevEa6A5CbeNf6VG1ip0zode8s3WHKxd30Gdo1ki7mdOkKQO4G3nxG&#10;n+iJwr8XmWrxGnjzkmsicc470txQugMwSbQJnzJxh/YJ6QpTIO6QHqFdBykzcHandAdgUsXdzT21&#10;BSBlCr6TbKLNuc7VtfOeMsHZ90h3AKZFnPgv0RaElAk7+RbnSRN3xd/WznW6mLOlKwDTKi4G31m6&#10;OKSM+bV0hYwV3r5YP7/pMthptkp3AKZdmL3F32gLRcoEb98u3SEjZb97D+18Jo2zT5buAOCiSt95&#10;lLpwJMyct4dLd2g57fylTHD2U9IVAAxXevNWbSFJmiNmriXdoWWCM59Vz1mixN3zH6UrAFiduIj8&#10;sr6oJM5/S1dogcEY/kF22Td3le4AYDRh1m5WF5iECd68TLrDOhj0u7fSzkvKFD3zAukOANKIi8tx&#10;9cUmdea8ubd0hzGJx/28+nlIGme/KV0BwNqIi81Hlyw+ibNw4oaLS3dYI8Hb92rHPmV2z267inQH&#10;AGuv9GavthilysDbz0lXSCg447XjnTLzffN30h0AjFeY7dxRW5hSJjj7dOkOB2DPrq031o5v2pg3&#10;SHcAsL7KnnmOvlCly5zvbpPusErx+P24fjyTxtmfSlcA0C5xgfqKunCly3nSFVYgHq/X1Y5f8uzz&#10;MzeR7gCgnfYfMXMFbQFLmYG375XuoAjOPEw7bikTfHdWugOAPISefYi2oKVM9T/kS3eIzj1845W1&#10;45Q25v3SHQDkqXT2X/QFLl1297YcJN1NrXgcvl4/LikTvNkjXQHAZCid+R9twUsWZ/9HupoqcezP&#10;X3IsEmeuZ28t3QHAZNkbdzbawpcywdnXSncTLRb6u2jjTxn+VB/A1BjHP/Ks/jcu6W7ixOP3e23M&#10;qcI/bgYwtaq/rtMWxpT53REzV5DushcL0ie1MabMwsKGi0l3ADC94oK41l8k+hXpKkuFt09Sx5Uw&#10;g565l3QHAKjM++42bcFMGmeeLd1lYbezM+o4UsbZl0h3AABN9T+4qwtowux15g7SXWsFb87UPnuq&#10;xOP8XekKALAS1f8Ary2o6WL2SletEpx5l/550yXM3uJvpDsAwGpUv8ukLayJ81Hpbl0Vvc6RymdL&#10;m755pHQHADgQA2/urS60KdO3j5Puxmp+19brq58nYeIu7K3SHQAgpeDNy7SFN2XO73U3SXdrLvb3&#10;o3r/KROc/YV0BQBYS3HR/e/6Ipw4v5Su1kTcwbxa6TNpCj9zC+kOADAO5VEz19IW5LRJ+5/A5p15&#10;oN5PuoS+OUa6AwCsh7gYH15fnJPnAP9oYP/xh1xOfd+kMR+W7gAAbRC8fbu+YKfL/mM3X0O6W7HC&#10;21O090oWZ0vpCgDQRsGbX6sLeLp8R7oaKhbKE5W2STPvu4dIdwCANgs7Ox1tIU+cF0t3FxGcuYPy&#10;2qQJzp4g3QEAclL2zBO0hT1p+t17SHdVUdqrviZZzBelKwBAzkpnP64v9PlkYXvn0jIcAMCkCM6e&#10;ry36bc7A2fvJxwcATKLQ695ZKwBtSyyir5CPDACYBqWzz9MKwnonePMD+YgAgGlUOvM1rUCsRwbH&#10;dK4jHwsAMM329zZdSSsU40rRM4+RjwIAwF8FZx6mFY41i7MnSdcAADQrnHm9WkgSJTj7W+kKAICV&#10;i0XkJ/WicuDZYuTtAQBYvX1+5iZ6gVll+uYJ8pYAABy44LuzasFZJsGZT8hbAAAAYD1UN3LB299o&#10;N2trkeoGcH7W3lq6BwAAAID2qP6n2ODsSdpmZvwxewpvnigfDQAAAADGr3T2iLhBWYN/UJE4znyA&#10;f6QBAAAAYE3FDdK11/orUdY61VeuzPvurAwJAAAAAEZXfalx8OZ72uZjEhI3UO/Yt7N7UxkuAAAA&#10;ADSrfpYsbpJerm0uJj1xY/izQZ+fRQMAAABwIQPXuU/pzNe0TcR0x7xh0N98XTlMAAAAAKbBwvbt&#10;lyidfZ6+SSBagrOnBd89TA4hAAAAgEkSet07x5v+z2ubAbL6DJx9xZ4dW68qhxcAAABAbuIG6Rkx&#10;52s3/CRhnP3moGfvL4cdAAAAQBvN9+yt4837x9WbejLGmBf8+LiNl5HTAgAAAGC9lD3zhNKZ3fqN&#10;ezY5pex37yFD+ouBM08NzuxVXp9RzBdL37mbDAkAAADAWgo7O524kXiffnOeVV68//hDLifDWlbc&#10;ON1h4M1nlPfJKX8Mzp4gQwIAAACQQvCdfvDm18oNeE75zny/+yAZ0gEL3p6o9JFXnP1U0bO3kyEB&#10;AAAAWIl9u7beOG4I3q7eZGeUuMl7zf5jN19DhrVmqj/nK6o/61M+QzZxthz0zFNkSAAAAAAuLN40&#10;Hx7z44vcRGcXc3rZN4+UIa2L6s/84gbqRfrnyynmwwPfOViGBQAAAEyX8qiZa8Ub49ctvVHOLeat&#10;e482N5Rhtc68Mw8Mznxb/+y5xJxd+s6xMiQAAABgMgVvHxpvgP976Q1xVvnloG97MqSszLnO1ePm&#10;6dXKmLJKcPY9Ra+7SYYFAAAA5GnhmM4Vgzcv0256c0rc6P3b+RN4gx7H9vCYH114rNnF2V8UvTw3&#10;sAAAAJhCA2/uXXrzVfXmNp+cW/bt42RIU2F+19brF96+WTkWmaXdfyIJAACAKbNw4oaLx5vU5+o3&#10;r1nlo4PezC1lWFOv6HWODM6coRynjGJOL33nUTIkAAAAYDyC795p4O3n9JvUXGL2Dpx5qgwJQ+xz&#10;nY1x8/Qu/Tjmk+Dsa8Pstr+RYQEAAADpxJvNp8ebzn31m9CcEjdIn93rzB1kSBhR3DwdHbw5UzvG&#10;uSRez98NPfsQGRIAAACwOvO+uy3eWH6sfqOZXZx59sKGDReTYSGx3c7OxOP8oSXHPbPEDdRL9x8x&#10;cwUZFgAAALBU6ezj483jefWbyazi7Fdi7ilDwpgV3j4pnodiyXnJKuarg765lwwJAAAA0yo4s2Xg&#10;7Xv1m8aM4uxLfsf/OtA6xc4tt43X2CfVc5ZRCm+eW325iQwLAAAAkyzewPrSmV9pN4bZxNnvzvvu&#10;g2VIyES89p4Z83v1nGaS4Oznqy89kSEBAAAgd3t7Ww6KN6lv027+csriN5ztPPiaMixkLm7a7xK8&#10;PVk717kkXpPnD5x9ugwJAAAAuShd59HxhvR/tJu8bLL4+fkNnWlw6uy2S8Vz/vwl10BmCc58Yr5n&#10;by3DAgAAQFtU/8tL6ey/aDdxecX8697Zzo1kWJhSRb9733g9fH3p9ZFTzJ6yb54gQwIAAMC4Vb8h&#10;U/1bHv1mLZM486uBN06GBCxx7uEbrxycebl6/WSUwpkPlH6LkWEBAAAgteo3YqrfitFuxnJK8Pa9&#10;58/azTIsYFXi5ulhwZvvaddWLonz+LfBd2dlSAAAABjVoGfuVVa/K6TcdGWU6nedjpMhAcnEuXHt&#10;eG297kLXWp5x9qS5nd2byrAAAADQZGHDhouVPfMc9aYqr3xs0O/eSoYFjEW87g6P+fGFrsPsEpz5&#10;2aBvHiNDAgAAQJjt3HHgzGe1m6eMsm/g7dNkSMC627Nr643LCfg6/dKbNwz6m68rwwIAAJgOwXee&#10;Fm+E9uo3SHkkePO5vXGzJ0MCWi0442N+rV3LuSTOuR8E3z1MhgQAADA5qj9Pizc8H63fAOUX85yF&#10;EzdcXIYFZClunLZUXz6iX+P5JDj7ij07tl5VhgUAAJCXeENzXMy5F77ByS/mq4O+uZcMCZhI8Vqv&#10;5mr15STKHMgkzn6z6Nn7y5AAAADaJ8zazQNv/029mckrLz3rmM4VZVjAVKn+1+Dg7ceUeZFZzAsW&#10;TuxcWoYFAACwPoI3Lt6c/HLpzUpW+e/5WfsQGRKACxk489Tg8v73hnHz9MXSd+4mQwIAAFg7e2c7&#10;N4o3H2/Vb0qyyr+UR8xcS4YFYAXixukOMVl/o2Xw9o/B2RNkSAAAAAeu9J1HxU3S6drNR0b5cem6&#10;j5YhAUigdObZylzLKnHz9KmiZ28nQwIAAFhemL3F3wRnXqvdXGSVvn3bnh2bbizDArCGyn73HnHe&#10;nbJkHuYUZ8uiZ54iQwIAAPir4LsPjjcM31lyA5FVzK8HzngZEoB1sv/4Qy5XePtifZ7mFPPhwS6z&#10;VYYFAACmycLstssHZ1+i3yTkk+DM+8LOTkeGBaCF5p15YJyr39bmcD4xZ5e+c6wMCQAATKLS2XvG&#10;wp/5n8yY3XEcj5chAcjMnOtcPW6eXq3O74wSnH1P4WduIcMCAAC5moR/lB03SB+f69lby5AATJC4&#10;Rj0izvMfLZn3GSVunn5R9GxPhgQAANosOHOHgTef0Yp6NnH2/IGzT5chAZgS87u2Xj+uAW9esiZk&#10;lrgOv3XvkeaGMiwAALDeYnF+aunMvFa4c0lw9vOh172zDAkANhS+e2Rc287Q1ox8Yk4v++aRMiQA&#10;ADAOg96WW8abiI/oxTmndJ+7sH3DJWRYANCoOHLLzYMz79LXknwSx/Da6qcbZFgAACCV0tnHxZyj&#10;FeBs4szXBt7cW4YEACOLG4+jgzdnqmtNJgnOfnfedx8sQwIAAKtR9LqbBs6+RyuyOSVukF52Tm/T&#10;lWRYAJBc6exMXG8+VF9/ckvcQL30d0fMXEGGBQAA6qpvWYqF/xdaIc0lwZvvzXv7UBkSAIxdXIue&#10;FFNceG3KLXEt/eqgb+4lQwIAYDpV36IUN0hv0YplZnldHMe1ZVgA0BrFzi23LZ35pLJuZRbznIUT&#10;N1xchgUAwOQqe+aRsXj/P70gZpOfxBwuQwKAbARnnhnX4N/X1rSssvitor57JxkSAAB5Kx6z+Rqh&#10;Z16jFb3M8vY9fuYmMiwAyF7cON0leHuyst5lk7h54nfrAAD5KfqdB5XefFsrbhnlNwPf7cuQAGCi&#10;Lcxuu1Rc955fWwfzi7Mfn+vZW8uwAABoh/3HH3K5wtsXq8Urq5j3l36LkWEBwNQa9Lv3jevi15eu&#10;k/kkeLOn7JsnyJAAABivst+9RyxIX64XqLxCMQWA5Zx7+MYrD5x5ub6O5hT+oxgAYI0Fb0+M2a8X&#10;olxiPjHXN38rQwIArFJw5mEDb76nr7HZ5DfBd2dlSAAAjKbom9vHovLpWpHJLf836NtnyJAAAAlV&#10;P6kQ19nX1dbd/OLsSXM7uzeVYQEA0Kzw5u9LbwZqQckkwdv/Cn17qAwJADAmcQ0+PK7B1U8vqOtz&#10;FnH2p0XPPEaGBACYdgPfOThukD6sFo2c0rfPWzj00EvKsAAA62zfrq03jmvz29Q1O6uYNwyO6VxH&#10;hgUAmAal7xwbC8DZemHIJl8vdnbvK0MCALTcwBkfnPm1sp5nk+DND4LvHCZDAgBMisLP3GLg7bu1&#10;xT+nVN/SVH1bkwwLAJCpuHHaEvM+ba3PKcHZVyzMbruKDAsAkJPC2Z1xMf/f+uKeU2Ix/X7omb+T&#10;IQEAJlRc84+LOe/CNSC7OPvNomfvL0MCALTNvO/eIC7Yb16ygOcWZ14/2MHfigPAtBr0u7cK3n5M&#10;rRFZxbxgYXvn0jIsAMB6iJuLR8RF+UdLF+mMwrcRAQCGCL3O04Ize9Uakk3MF8u+uasMCQCwVuZc&#10;5+qxaLxaX4wzCr93AQAYwV5n7hDr4GfV2pJJgrd/DM6eIEMCAByowpkHlt6cqi262cTZ38bisEuG&#10;BABAEqUzz1brTkaJ9fFT8757iAwJALCchR0HXTZukl6kLapZxdkPlL0ZK8MCAGBNzTl7z1h/TllS&#10;j3KKs2XRM0+RIQEALlD2unePi+SX1MUzlzgzV3rzRBkSAADrZv/xh1yu8PbFar3KKubDg51mqwwL&#10;AKZLcPZZMX/SF8hcYv5jznVuI0MCAKCVil7nQcGZb+u1LJeYs0PfHCNDAoDJU/Ts7UpnP6UvgpnE&#10;md8PvPkHGRIAANkpHrP5GpPwBUrB2fdUP0wvwwKAPFV/h1z9PbK20OWS4O3JcaN0FxkSAAATZRJ+&#10;oiNunn4xcHanDAkA2qv6O+O48P67tphllucvzG67lAwLAICpcO6E/Ah8cOat5x1pbijDAoD1FXrm&#10;mLgwnaUtWBnlG4Wz95MhAQCAqPDdI2ONPKNWMzOLOb3sm0fKkABg7RVHbrn5wJl36YtSPhl4+8+7&#10;Z7ddRYYFAACGqOp/mID6H7x5TZi9xd/IsAAgjUn4L0xxgfxB8J3DZEgAAOAAxM3T0bG2nqnV3FwS&#10;nP1u8N0Hy5AAYOXmd229ftm3b9IWl7xi3jDob76uDAsAAKyB0tmZWHc/tLQOZxZnX7Iwu+3yMiwA&#10;uKi4UDw85ocXWTiyi/lZ4c1jZUgAAGAdxJr8pJjiojU6rwRnvjromXvJkABMo7mju1cL3rxKWyQy&#10;yzvm+uZmMiwAANAiRX/LbUtnPqnU78xinrOwsOFiMiwAk6rw5gFxwn9LXwjySPD2dzFHyZAAAEBG&#10;gjPPjPmDVuNzycDbzwW/5U4yJAA523/cxsvETdILtcmeWT5Y9rtdGRYAAJgA1Q/DL/5AvF77s0hw&#10;9vyYp8uQAOSg9J27ld58UZvUGaUovH2SDAkAAEy46gfjY/1/fu1+IL84+/F5390mwwLQFsF1Tgje&#10;/FGduNnEfLLYueW2MiQAADDFBv3ufYO339DvGXKJ2V32zBNkSADGqfDdQ+JE/M+lEzOnmD+EnvlH&#10;GRIAAIDq3OM2XnngzMv1+4mcYt4fdnU6MiwAqRXOPjlOtrB08mUUZ75Q9sxdZUgAAACrFpx5WMz3&#10;1XuNfPKb4LuzMiQAo5iUH4EreuYFC9s7l5ZhAQAAJBPvl65dOPN67R4kpwRnT9rnZ24iwwLQJDhz&#10;dPDmTG0iZRNnv1n07P1lSAAAAGMT70UOD97+ZMn9SU5x9qdFzzxGhgRMtznX2Tjw5p3qZMkowdlX&#10;7tmx9aoyLAAAgHW3b9fWG8fN09u1e5e8Yt4w2NG5jgwLmHyF6+wonfm5PiHySNwgnVa67nYZEgAA&#10;QOsNnPHBmV9r9za5JHjzg9A3fydDAibDfG/T9eIG6Y3aRZ9V4hiqsciwAAAAshU3Tlti3qfe82SU&#10;4Owrds9uu4oMC8hH9b++LP6vMMqFnU2c+Xn1v4bJkAAAACZW4ezj4/3PeUvuhzJKvPf85sDZ+8mQ&#10;gHap/v1OvEBfoV28OaX691TVv6uSYQEAAEydQb97q+Dtx7R7pZxSfVPxaXxTMdZT9U1w1TfCaRdo&#10;Lqm+ka/6Zj4ZEgAAAGqC7zwt3i/t1e6l8on5YtnntzCxxqrfEqp26vpFmFU+VP3GkwwLAAAAKxR2&#10;du4YN0+fVe6vsknw5o8Db/5RhgQcmLJn7lo68wXtYssooXD2yTIkAAAAJBLvE5+t3HtlleDspwrf&#10;PUSGBCwv9Mw/Bmf+oF1QGeU/ufABAADGZ87Ze8Z7sFNq92RZJW6eypL/0I66or/ltqUzn9QumlwS&#10;vP1jvMBPkCEBAABgHf1mdtvlC29frN235ZTCmQ8PdpqtMixMk3gBPyleBEX9osgr5oul79xNhgQA&#10;AICWKvqdBwVnvq3f0+USc3bom2NkSJg0Zb/bjSf6g0tPfF4pvHnh/uM2XkaGBQAAgMwUj9l8jbh5&#10;erV2r5dTBt6+u/CbbyHDQo6Ct0fF/E47wfnEfCtukh4gQwIAAMCEKZ15RLzv+9HS+8B8Epz9ReHs&#10;ThkS2mqub24WT9g76icwtwRvXjV3dPdqMiwAAABMiXN99wbxfvDN9fvD7OLsW+bjWGRYWE+FN48t&#10;vfmZeqLyyQ9jHi5DAgAAABYVvntkvE8840L3jdkleHN62TOPlCFhrQ36m68bN0hv0E5GTim8ffP8&#10;rq3Xl2EBAAAAQxVHbrn5wJl3afeWOSVuoF5THLv5GjIspBB857B4YH+gHfCMckb1XwhkSAAAAMAB&#10;Cc4cPfDmTOW+M6d8J/jug2VIWKnds9uuMvD2n5UDmlXiJu/d1X8JkGEBAAAAa6J0dibef36ofj+a&#10;W4KzL1mY3XZ5GRYurHD2fvEgfaN+0HJK3CCdFXp8Nz0AAADWV7w3fVLwNtTvV7OKs1+JuacMafrE&#10;neOl4ibpn9SDk1H49WMAAAC0WdGfuW3pzSe1e9ms0jPPWdiw4WIyrMlUOnOXuNM9WT0AucTZsuiZ&#10;p8iQAAAAgKwMnHlmcOYP6r1uJgnefC7Mdu4oQ8pbPBnVCfm9NtBcEpz9dNGzt5MhAQAAABOh+h80&#10;Yr6g3QNnlH3xfv3pMqT2m3Od25Te/IcykGwSD/ifYp4lQwIAAAAmXvVPZuK98PPr98bZxdmPz/vu&#10;NhlWOxSuc3zcmc6pHziXOPulste9uwwJAAAAmGqDfve+IfMvZYt7lN3xPv/xMqTxKXszNnb8AfVD&#10;ZZTCmRct7DjosjIsAAAAAIr9x228cvAm+5/9Kb15f9jZ6ciw0grO7or5rd5xLjGnxk3SA2VIAAAA&#10;AEYw78zDgjPf1++580jw9jcD3+nLkFZvbmf3pqWzJ2lvnlPiiXz1nOtcXYYFAAAAIKG4Z7h26czr&#10;tXvxnBLi3mePn7mJDEtX9Mxj4oB/qr1BRvlRPGGPkCEBAAAAGKPC2SPiPflPavfoeaXaE8VxyJAW&#10;fwlYf2EmiSflLfO+ewMZDgAAAIAW2Ldr642Dt2/X7uFzSo4bpv+Nm6Sdch4AAAAAZCD0Ov3gzK+V&#10;+/tWJ4sNU3D2PYWfuYUcawAAAAAZq76tLm6e3qfd+7ctLd0wmbNL3zlWjicAAACACVY6+/i4Dzhv&#10;6b5g/dOaDVPhzEcGvnOwHDMAAAAAU2jOd7fF/cHH6vuF9co6bpjMoPDm7+W4AAAAAMASwdunxb3D&#10;Xn1PsfYZ64YpePOZom9uL2MHAAAAgBULOzt3DM58VttrrFXWdMMUd4P7Y06U8QEAAABAEgsbNlys&#10;dObZ2j4kZZJvmApvTyn73XvIOAAAAABgzZXO3jPuR06p708ONMk2TAN+GwkAAABACxQ929P2LKMk&#10;2YapcPYI+XwAAAAAsG6qvYm2ZxklbJgAAAAATBQ2TAAAAADQgA0TAAAAADRgwwQAAAAADdgwAQAA&#10;AEADNkwAAAAA0IANEwAAAAA0YMMEAAAAAA3YMAEAAABAAzZMAAAAANCADRMAAAAANGDDBAAAAAAN&#10;2DABAAAAQAM2TAAAAADQgA0TAAAAADRgwwQAAAAADdgwAQAAAEADNkwAAAAA0IANEwAAAAA0YMME&#10;AAAAAA3YMAEAAABAAzZMAAAAANCADRMAAAAANGDDBAAAAAAN2DABAAAAQAM2TAAAAADQgA0TAAAA&#10;ADRgwwQAAAAADdgwAQAAAEADNkwAAAAA0IANEwAAAAA0YMMEAAAAAA3YMAEAAABAAzZMAAAAANCA&#10;DRMAAAAANGDDBAAAAAAN2DABAAAAQAM2TAAAAADQgA0TAAAAADRgwwQAAAAADdgwAQAAAEADNkwA&#10;AAAA0IANEwAAAAA0YMMEAAAAAA3YMAEAAABAAzZMAAAAANCADRMAAAAANGDDBAAAAAAN2DABAAAA&#10;QAM2TAAAAADQgA0TAAAAADRgwwQAAAAADdgwAQAAAEADNkwAAAAA0IANEwAAAAA0YMMEAAAAAA3Y&#10;MAEAAABAAzZMAAAAANCADRMAAAAANGDDBAAAAAAN2DABAAAAQAM2TAAAAADQgA0TAAAAADRgwwQA&#10;AAAADdgwAQAAAEADNkwAAAAA0IANEwAAAAA0YMMEAAAAAA3YMAEAAABAAzZMAAAAANCADRMAAAAA&#10;NGDDBAAAAAAN2DABAAAAQAM2TAAAAADQgA0TAAAAADRgwwQAAAAADdgwAQAAAEADNkwAAAAA0IAN&#10;EwAAAAA0YMMEAAAAAA3YMAEAAABAAzZMAAAAANCADRMAAAAANGDDBAAAAAAN2DABAAAAQAM2TAAA&#10;AADQgA0TAAAAADRgwwQAAAAADdgwAQAAAEADNkwAAAAA0IANEwAAAAA0YMMEAAAAAA3YMAEAAABA&#10;AzZMAAAAANCADRMAAAAANGDDBAAAAAAN2DABAAAAQAM2TAAAAADQgA0TAAAAADRgwwQAAAAADdgw&#10;AQAAAEADNkwAAAAA0IANEwAAAAA0YMMEAAAAAA3YMAEAAABAAzZMAAAAANCADRMAAAAANGDDBAAA&#10;AAAN2DABAAAAQAM2TAAAAADQgA0TAAAAADRgwwQAAAAADdgwAQAAAEADNkwAAAAA0IANEwAAAAA0&#10;YMMEAAAAAA3YMAEAAABAAzZMAAAAANCADRMAAAAANGDDBAAAAAAN2DABAAAAQAM2TAAAAADQgA0T&#10;AAAAADRgwwQAAAAADdgwAQAAAEADNkwAAAAA0IANEwAAAAA0YMMEAAAAAA3YMAEAAABAAzZMAAAA&#10;ANCADRMAAAAANGDDBAAAAAAN2DABAAAAQAM2TAAAAADQgA0TAAAAADRgwwQAAAAADdgwAQAAAEAD&#10;NkwAAAAA0IANEwAAAAA0YMMEAAAAAA3YMAEAAABAAzZMAAAAANCADRMAAAAANGDDBAAAAAAN2DAB&#10;AAAAQAM2TAAAAADQgA0TAAAAADRgwwQAAAAADdgwAQAAAEADNkwAAAAA0IANEwAAAAA0YMMEAAAA&#10;AA3YMAEAAABAAzZMAAAAANCADRMAAAAANGDDBAAAAAAN2DABAAAAQAM2TAAAAADQgA0TAAAAADRg&#10;wwQAAAAADdgwAQAAAEADNkwAAAAA0IANEwAAAAA0YMMEAAAAAA3YMAEAAABAAzZMAAAAANCADRMA&#10;AAAANGDDBAAAAAAN2DABAAAAQAM2TAAAAADQgA0TAAAAADRgwwQAAAAADdgwAQAAAEADNkwAAAAA&#10;0IANEwAAAAA0YMMEAAAAAA3YMAEAAABAAzZMAAAAANCADRMAAAAANGDDBAAAAAAN2DABAAAAQAM2&#10;TAAAAADQgA0TAAAAADRgwwQAAAAADdgwAQAAAEADNkwAAAAA0IANEwAAAAA0YMMEAAAAAA3YMAEA&#10;AABAAzZMAAAAANCADRMAAAAANGDDBAAAAAAN2DABAAAAQAM2TAAAAADQgA0TAAAAADRgwwQAAAAA&#10;DdgwAQAAAEADNkwAAAAA0IANEwAAAAA0YMMEAAAAAA3YMAEAAABAAzZMAAAAANCADRMAAAAANGDD&#10;BAAAAAAN2DABAAAAQAM2TAAAAADQgA0TAAAAADRgwwQAAAAADdgwAQAAAEADNkwAAAAA0IANEwAA&#10;AAA0YMMEAAAAAA3YMAEAAABAAzZMAAAAANCADRMAAAAANGDDBAAAAAAN2DABAAAAQAM2TAAAAADQ&#10;gA0TAAAAADRgwwQAAAAADdgwAQAAAEADNkwAAAAA0IANEwAAAAA0YMMEAAAAAA3YMAEAAABAAzZM&#10;AAAAANCADRMAAAAANGDDBAAAAAAN2DABAAAAQAM2TAAAAADQgA0TAAAAADRo5Yap9GbPvO/OymcE&#10;AAAAgLELzu6q9ib6nmX1SbhhqsXZk+Z2dm8qnxsAAAAAkpvrm5sFb9+h7kkSZO02TBeOsz+N4U/2&#10;AAAAABywwpvHlt78TN17JM54Nkz1OPP6s3Z0riPjBQAAAIBG5/Q2XS/uId6o7i3WOOuzYbpQgjPf&#10;n3fmYXIsAAAAAGBD6brbg7OnaXuIcWbdN0z1DJx5+bmHb7yyHCcAAAAAU2Bhx9arxg3SK7U9wnqm&#10;dRumi8TZrw9c5z5yDAEAAABMkMKbBwRvvqXuBVqSdm+Y6nH2eScfeugl5fgCAAAAyMj+4zZeJm6S&#10;Xqje67c0eW2YLpTg7X/t7XXvLMceAAAAQAvt6W25e+nMl7R7+hyyYW/f3D548xntyVwSN0//N+jb&#10;Z8g5AQAAALCOgrPPivmTdu+eS6o9UhH3SjKkv4qbjxPjC/bXG+QV84n5WXtrGRIAAACANbR31t4u&#10;bpA+rd+b55G4D9of+vZZMqSVKfvde8TGp9TfLK+YPWXfPEGGBAAAACCBwpu/D94M9HvwTOLsl8te&#10;9+4ypAPzm9ltl49v+uIlnWQX8/6wq9ORYQEAAABYgYHvHFw48xH9HjufxDG86IwdB11WhrV25vud&#10;B8Ud5Xe0D5FLgre/iSe+L0MCAAAAcCGl7x5bOnuOdi+dS+Ke5dSBNw+QIa2P/cduvkb8IK/RPmBm&#10;efseP3MTGRYAAAAwVYped1Nw9t+U++SsEvcmr5o7uns1GVb7lH3zyNKb07UPn1F+EnO4DAkAAACY&#10;SIO+7QVvf1m7F84tPyxdd7sMKS97jzY3jJuntyqDyi2vO9PZa8uwAAAAgCztne3caCLuz51903xv&#10;0/VkWJNj0Is7WJf3DjZ48715bx8qQwIAAABarfSdRwVn/ke7t80mzvx84M1jZUjT4fwJ+RvJeOJe&#10;dk5v05VkWAAAAMC6CjsPvma8z36tdu+aU4I375zrm5vJsFA6+7h4Ys/VDlY2ceZrcQN1bxkSAAAA&#10;MBahZx8S76e/q96j5pPfBW+PkiFhmEFv5pbxhH9UOYiZxTz3/ds3XEKGBQAAACRx1jGdK8b7zZcu&#10;vf/MLM5+sOzNWBkWRjVw5qnBmb3qQc4kwdnP7/XdO8mQAAAAgFWp/pKp9Oar2r1mLon3xEXhOsfL&#10;kLAW9jpzh7h5+qx2AnJJvFDOHzj7dBkSAAAAsMTC9g2XqP5iSbufzCvmP+b75m9lWBinhQ0bLlY6&#10;82z9xGQUZz8+77vbZFgAAACYUqHXvXP1l0nqPWMmCc78PnjzDzIktEnceNwzXmBf0U5cNnFmdxzH&#10;42VIAAAAmHDx/vUZ8f7vfPXeMJMEb/8r9O2hMiTk4HdHzFwhXngv0U5oTok79PfFbJFhAQAAIHNz&#10;ffO3pTef0O79soqzz1vYvp0vOJsU87774Lh7z/qrFuPG6dcDZ7wMCQAAAJmIG6QnxuzR7vGyiTNf&#10;m3Od+8iQMMkm5ce84kX7tr29LQfJsAAAANAS1Vdll85+QL2HyygDb162cEznijIsTKvSdx4VnPkf&#10;7SLJJs7+uHTdR8uQAAAAMGbB2V0xv1Xv1TJJ8OZ7wduHypCApfbOdm4UL5R/1S6grOLsv1T/S5oM&#10;CwAAAInN9c3N4ubiHeq9WF75l98dMXMtGRawOgNvXHDmV8qFlU3iRP7v+Vn7EBkSAAAARlR489jS&#10;m59p91zZhL9Mwlo5f9ZujpuP96oXXl556f4jZq4gwwIAAECDQX/zdUtn3qjcT2UW86+7+bfvGLd4&#10;8R0XN1DnLb0gc4r56qBv7iVDAgAAmHql624Pzp6m3zvlkeovpII3ToYErL9Bv3uruHn6mHbB5hXz&#10;nIWFDReTYQEAAEy8hR1brxo3SK/U743ySfWXUGHWbpZhAe0WL9inxezTLuZcErz53N7Zzh1lSAAA&#10;ABNj0Lf3j/c639LugTLKuaWzj5MhAfmqNh3V5kO5yLNJtfkbxE2gDAkAACAr+4/beJnCmxdq9zk5&#10;JTjz0UFvyy1lWMDkWThxw8WrP3vTJkBm+Vj1Z4gyLAAAgNYpfedupTNfUu5j8okz8wNv/l6GBEyf&#10;6gsXgjdfVSdIPqm++OI4GRIAAMC6GTh7QnD2T7V7lawS7w0/U/TN7WVIAC5w1jGdKwZvX6pNnJzC&#10;PzgEAADjsrdnbxc3SJ/W7klySbx32h9zogwJwEqFnn1IXAD+W5tYuaT6Ssvqx39lSAAAAAds0DdP&#10;Cd4MtHuPbOLsl8te9+4yJAAHqjxi5lpxYv2LOuGyivnXvbOdG8mwAAAAljXwnYMLZz6i31vkkziG&#10;Fy3sOOiyMiwAa6l03UcHZ3+sTcZs4sz/lL7zKBkSAADAX5S+e2y8VzhHvYfIJubUgTcPkCEBWC97&#10;e1sOCs68TZ+o+SRuAF8bZrf9jQwLAABMkaLX3TRw9j3aPUJOCd68au7o7tVkWADaKG6efMyvtUmc&#10;S+Lm6bvzvvtgGRIAAJhAg57txZr/S+1eIKP8sJztbpchAchN3DhtiXmfMrnzirMvWZjddnkZFgAA&#10;yFD175hLb96q1vqc4uyb5nu3vJ4MC8AkiRP88XEDtVud/LnE2a/E3FOGBAAAWqz698pxk3S6WtNz&#10;iTM/L1xnhwwJwLSY991twdmPqwtDTnHm2TIkAACwzsLOg69Z/btktWZnlODNO/f1zc1kWABQ/fme&#10;fXrM+dqikUuCM5/d68wdZEgAAGAMqt+OLJ39rlabc0ncIJ0ZvD1KhgQAwwXfvVPcPH1eW1BySdw8&#10;7R0481QZEgAASOSsYzpXjLX2pfXam2E+WPZmrAwLAEbz/u0bLlF681xlkckrzn500Ju5pQwLAACs&#10;wsCbe8f7ga+qNTaTBGeL0nWOlyEBwNqoFszgzNe0hSijnBs3UI+TIQEAgJqJ+Q+m3vzHnOvcRoYF&#10;AON1Tm/TlYI3L9MXqHwSvP236gfzZFgAAEyl0OveeQL+JP/38d7kH2RIANAucePx0LhIfU9bwHJJ&#10;HMMvB33bkyEBADDR4gbpGWXuX/rk7cmhbw+VIQFAHs509tpxEXtdfVHLL+ate480N5RhAQCQtbm+&#10;+dtY2z6h17yM4uzzFrZvv4QMCwDyFxe3w4O3P1my4GUVc3rZN4+UIQEAkIXCmyfGGrZHr215JDjz&#10;9TnXuY8MCQAm275dW28cN09v1xbEnBK8eU1x7OZryLAAAGiF83oztnTmA1rtyikDb15W/XtpGRYA&#10;TK/gO/24+fiNtljmkrgB/M58v/sgGRIAAGMVnN0V81utRuWS6t9Bx3r6UBkSAEATdnU6pTfv1xbS&#10;zPLi/ccfcjkZFgAASe3b2b1p3CC9Q6k/ueVfyiNmriXDAgCsVtk3TwiZ/911zCllv3sPGRIAACMp&#10;vHls6c3PlDqTT5z9cem6j5YhAQBSmp+1t46bp+y/2Sd4e6IMCQCARoP+5usWzrxRqyU5JTjztt29&#10;LQfJsAAA41L9dkTM/2mLcy6JG8DP7O2b28uQAABTLvjuYbG2nabVjFwSN0i/GnjjZEgAgDaQXyf/&#10;L23hziWxwMzHAvP3MiQAwBTYs2PrVWP9eqVWF3JK8Pa9YdZulmEBANrs5EMPvWT1g3bagp5VnPnI&#10;wHcOlmEBACbEoG/vH5z5lrr255Nzy759nAwJAJCzgevcp/rBO2WxzyfOnlP6zrEyJABARvYft/Ey&#10;pTcvUNf3nOLsRwe9LbeUYQEAJtG5h2+8ctw8vVwtBBklOPuews/cQoYFAGiZ0nfuVjjzJW0NzybO&#10;zMea+VQZEgBgGsVC8LCY76uFIpPEzdMvBs7ulCEBANZJXI9PiPmTtlbnkurLiAq+jAgAoDlrR+c6&#10;pTOv1wpIVnH2LfO+ewMZFgBgjRQ9e7u45n5KXYvzyX5+7gIAMJJYBI8Izv5UKS75xJn/F/MIGRIA&#10;4AAN+uYpwZuBuubmky+Xve7dZUgAABy4uZ3dm8bN00lK0ckqwZlXz7nO1WVYAIBlVN9WWnrzYW1N&#10;zSmFMy9a2HHQZWVYAACsreC7s3ED9VutKOWSuHn69rwzD5QhAQBE9a2kcZN0trZ25hNz6sCbB8iQ&#10;AABYP6XfYkpnPqAXrIzCf30EMKWKXndTcPY96tqYUYI3r5o7uns1GRYAAO1UevPE4MycVsyyiePv&#10;2wFMtqJne3Gt+4W6BuaTH8Y8XIYEAEB+5vvmb4M3/1ErcFklVN+g5OyzZEgAkKXds50bld68VVvn&#10;soqzb5rv3fJ6MiwAACZL3Dz9Q3Dm92oRzCRxA/Xp6qt0ZUgA0Fql7zwqbpJO19ayXBJrxhmF6+yQ&#10;IQEAMD1C3x4aNx8nawUyl1RfrVt9xa4MCQDWVdh58DWDs6/V1qucMvDmnfv65mYyLAAAcOrstkvF&#10;Ivn8etHML+bDg51mqwwLANZc6NmHxE3Sd/U1KY8Eb84M3h4lQwIAAMsZ9Lv3jcXzG1phzSfm7NA3&#10;x8iQACCJs47pXDFukF6qrztZ5YPnHdntyrAAAMCods9uu0rcPP2zUmyzSvDm3cWuLTeXYQHAis15&#10;c+/Sm69qa0s2cbYoXfd4GRIAAFgroW/+Lm4+fqAW5EwSN4D/O/DdI2VIAHARCyduuHjcID1XWz9y&#10;SnDmk3OucxsZFgAAGLez+5uvG28q3qAV6szy5vldW68vwwIwhUKve+fg7OeV9SGbVN+CWn0bqgwJ&#10;AAC0zaBvHhOL9c+0Qp5RfhTDDzECUyBukJ4Rc35tDcgq1bedVt96KkMCAAC5mOubm8VC/g6twOeU&#10;uAF81dzR3avJsABkbH7W3jrO6U9ocz2r9O3zTj700EvKsAAAwCQIzu6K+Z1a/DNJvNE6deDNA2RI&#10;ADJQePPE0ps92pzOJcGZrw9c5z4yJAAAMOnK3owtnf2gdmOQV8wL9x+38TIyLAAtUPotpnTmA/qc&#10;zScDb152Tm/TlWRYAABgmlVfdRuqr7xVbhqyiTNfKn3nbjIkAGM077uzcQ35rTo3M0nw5nvB24fK&#10;kAAAAHTzrnOb6qtwtRuKXBJv3P4Uc4IMCUBi+3Z2bxrnWPb/RjLmdeVRM9eSYQEAAKxe3Dw9M+YP&#10;yo1GNok3dp8qfPcQGRKAEUzIt3D+uHTdR8uQAAAA0iqduUvMF5SbkGwSN09l6eyTZUgAGgz6m69b&#10;OPNGbR7llODM23b3thwkwwIAABiP07Z3Lh03Hv+k3aBkFWf+PY5jRoYFTLXgu4cFZ09T50ouceZX&#10;A2+cDAkAAKAdBs7eL95ofVO9gckkwZmzYo6WIQETb8+OrVeNc/cV2nzIKcHb94ZZu1mGBQAA0G7V&#10;TVjcPOV/E+bMu+ZcZ6MMC5gIg569f7y2v6Vd8xnl3Dlvj5MhAQAA5G0S/swn3mCeMXCdHTIkIBvV&#10;b5WV3rxAu66zirMfHfS23FKGBQAAMJnO6W26XjkB/5A83ry9ab53y+vJsIBWqX6TLG6Svqheu7nE&#10;mfngzFNlSAAAANNp4M1j403Rz9Ubplzi7A9L190uQwLWRXD2hJg/qddoJgnefGZv39xehgQAAIAL&#10;q/69ULxheqd2I5VT4k3rK6t/xyXDAtZE0bO3i5v1T2nXYE4J3p4oQwIAAMBqxBupo+IG6kztJiuX&#10;xM//reof2cuQgAMy6JunxE1SqV1rGeXLczu795AhAQAAIIWy3+3GG60P1W68Mox5wcL2zqVlWMBQ&#10;A985OF4zH9avpYzizIsWdhx0WRkWAAAA1lq8CXtS8DYsuTHLKuaLZd/cVYYELCp959h4bZytXzO5&#10;xJxaOPNAGRIAAADW03x/5rZx8/Sf+o1bHgne/DHmH2VImCJFr7spOPse7brIKfH6fdXC0d2rybAA&#10;AADQVtXGo9qAaDd1uaTaABb9LbeVIWHCFD3bK539hXbuM8qPYh4uQwIAAECOqj95W/zTN/2GL4vI&#10;nx4+SYaEDO2e7dwoXodvrZ/b7MLvjwEAAEyuHx+38TLxpvUF6o1gXvlQ9SUYMiy0VOk7j4rX2+nK&#10;+csmwZkzCtfZIUMCAADANBn07f2DN9/SbhRzSfz8Z1Zfvy5DwjoKOw++ZnD2tdp5yikDb95Z/Saa&#10;DAsAAADYsGHu6O7V4sbjldoNZE6JG6h3zvXNzWRYWGOhZx8SN0nf1c5FLmHTDQAAgFUrXXd76ewP&#10;tRvMXBKc+fnAm8fKkJDA/iNmrhA3SC/VjndOKfizTgAAAKRy7mO3Xr/6x+7ajWdWceaNg/7m68qw&#10;sEJz3ty79Oar6jHNJ0XpusfLkAAAAIC1M3CdHdU/hlduSrNJcPa04DuHyZBwIQsnbrh43CA9Vztu&#10;OSVeo5+cc53byLAAAACA8SuO3HLzeGP6Lu2GNafEDdQrds9uu4oMa+rs9d07xWPwee3Y5JJ4Hf5+&#10;4M0/yJAAAACA9ok3rUfHnKXd0OaSuHH4ZuHs/WRIEyuO8xkx52vHIJcEb08OfXuoDAkAAADIx+6d&#10;ZmvpzL9rN7pZxdl/WpjddikZVrbmZ+2t42b2E+oYc0rfPm/h0EMvKcMCAAAAJkPceDw5OFuqN8G5&#10;xJkvxNxFhtR6Zd88ofRmjzqWXOLs1weucx8ZEgAAADD55n33kLh5+pR6g5xJgjN/iHmmDKkVSr/F&#10;xA3dB7TPm1PicX35Ob1NV5JhAQAAANMtbp5OiPmTdvOcS+JN/rp8K1vcfM7GY/db7TPlkuDN94K3&#10;D5UhAQAAAGhS+s7dSme+pN1Y55K4gSlK11mT3/3Zt7N709LZk7R+M8vryqNmriXDAgAAALBaZ+w4&#10;6LKlNy9UbrbzirMfLHszVoa1aoO+eUzw5mfqe+eTH5eu+2gZEgAAAIDUBt48IG4cTlVuxrNJ8PZ3&#10;wdldMiTVoL/5unGj+AatfU4Jzrxtb2/LQTIsAAAAAOMy5zpXj5unV2k36jklbp7eMbeze9Pgu4fF&#10;DeEPtNdkE2d+FTdJXk4RAAAAgLaIN+wPj/nRRW7gyZonePveMGs3y2kAAAAA0Hbn+u4N4s38m+s3&#10;9+TAEzdI58X/e5wcagAAAAC5G/jukfFG/3/rN/9khXH2o4PezC3lcAIAAACYVIXffIvgzbvVjQFZ&#10;THBmb8xT5ZABAAAAmFahb44pvTlb2zhMUwbefCZuku4ghwUAAAAALmqP7xwcN08f1jYUk5jg7Yky&#10;dAAAAABYnUHfPCV4M9A2G5nmy3P97j1keAAAAACQxt5Ze7vg7aeVTUi748yLFnYcdFkZBgAAAACs&#10;veDss2L2q5uUdUxw5tuFMw+UjwkAAAAA66vsde9eOvtlbQMzjgRvXrVwdPdq8nEAAAAAoJ1+edgN&#10;Llf9GZy2sUmYH8U8XLoEACCxDRv+PxXo5zwb0HVsAAAAAElFTkSuQmCCUEsDBAoAAAAAAAAAIQDt&#10;sEWtnTAAAJ0wAAAUAAAAZHJzL21lZGlhL2ltYWdlMy5wbmeJUE5HDQoaCgAAAA1JSERSAAAC4AAA&#10;A1QIBgAAAYX1qEgAAAABc1JHQgCuzhzpAAAABGdBTUEAALGPC/xhBQAAAAlwSFlzAAAOwwAADsMB&#10;x2+oZAAAMDJJREFUeF7t3T1vFEm7gGGyjTYjI0JasYgZcERGRkZE5gwJj3FytH94fwMJXhDZ6lCm&#10;eJePwsxH99P1VF+3dAXnvKw90y6Xy+X+uCP9sn8uH/3fF/X/pTn6+kB/r/4TTdH73eaydZC/d331&#10;6Fn9T3RMf//1x2+tA/sr9T/XIbUO5KHqh9JttQ7cqeqH1tf9s9uctw7WVK6vtg/rp1LrAM2lfsp1&#10;1jogUepLWEetA7CU+pLGrKyTW296afXljVXrjfamvtTctd5Y7+pLz1XrjaTyaZla30rfvX11dq/5&#10;BpKqb6vPWi94FPUt9lHrBY6qvuVl2nfbdDTh28DHbpuOph6OeWt94rWrh2baWp+Ib9VDdVpzb5uO&#10;5vrqwd166A6v9QHZTz2E+9X6ABynHtJ2rf+AadRD/Llet01Hc3OwW/8D83HAgzngwRzwYA54MAc8&#10;mAMezAEP5oAHc8CDOeDBHPBgDngwBzyYAx7MAQ/mgAdzwIM54MEc8GAOeDAHPJgDHswBD+aAB3PA&#10;gzngwRzwYA54MAc8mAMezAEP5oAHc8CDOeDBHPBgDngwBzyYAx7MAQ/mgAdzwIM54MEc8GAOeDAH&#10;PJgDHswBD+aAB3PAgzngwRzwYA54MDcaC3ZzwL/U+gdMox7iH2v9Y473/vXmrB7a22v9xxymHsrD&#10;an0gblcP3fGVWzS3PjDfqodrulqfhEf/d32xfVkP0Ty1Pula1UMSU+sFrEU9BPF9eLN52npBoypP&#10;eKlvfdlaL2409a32VeuFZlffWt+1Xng29a3k6d3l5lXrjfRu71/He631pnpVX/IYtd5gL+pLHK/e&#10;HpxXX9b4td58pNl/He+11sGYW/3U6651YKZWP5W+VJZjrQN1qm5+He+11kE7RnmEcP2Q2qfWQdxX&#10;/RA6ptYB/Zn6n+jUfvXk2revzu7Vf6opax3s+j9pzhxojdk308mneb3+vzV1/178+fs3B/sr9Z9o&#10;qloHuaX+cx1b66Duo/7n2rfyK3nrQB4i/Z/JomodvFPUD6vvax2sKdVPo9bBmVP9tOvrn4vHz1sH&#10;JEJZYtaXsY5aB2EJ9eWMW+tN96C+vHFqvcke1Zebt7JH3XpjPasvPV+tN5NJfRv913rxmdW31V+t&#10;FzuKd7vti/o2l6+3cwXnVN/ycrVe1BrUtx9X60WsUT0c85X1ioY5XV9tH9bDM22tT8Z/6mE6vdYH&#10;5+fqYTu81gdjf/Uw/rrrq0fPWh+Aw/1yG7j1H3G6enj/q/WPmJ6DvQAHPJgDHswBD+aAB3PAgzng&#10;wRzwYA54MAc8mAMezAEP5oAHc8CDOeDBHPBgDngwBzyYAx7MAQ/mgAdzwIM54MEc8GAOeDAHPJgD&#10;HswBD+aAB3PAgzngwRzwYA54MAc8mAMezAEP5oAHc8CDOeDBHPBgDngwBzyYAx7MAQ/mgAdzwIM5&#10;4MEc8GAOeDAHPJgDHswBD+aAB3M/2UAfL5/cv7mzW6n1D5hOPcw/1vrHHK8e1l/X+o/ZXz2Mh9X6&#10;QNzu+mL7sh6+42t9YH5UD9d0tT4JMxzoryu34G990jWqhySm1gtYi/II4XoY4mu9oJHVt718rRc3&#10;kvo2+2rJp8DO5frqwd369vqt9cIzqm8nT603kUF9+Xlrvake1Zc7Rq032Iv3rzdn9WWOV+sNL6m+&#10;rPFrvflI9WWsq7Lkah2MOdVPve5aB2Zqi/463mutAzWF+uH1s1oH7Rj1w2mfTtkm+OVT/vTzWgf0&#10;NvU/06m1Du7X6j/T1DnQC1QO9NC/jmuafGdqqN7tti++HtQ/YxWrNLUG8KHqh5KW7/rq0bPWIJ1K&#10;/TRSXK2BGKW+BGm6ej1ZuL486fBaA6pru815fenSj719dXavOXCSqm9La641MIZkdl9Hf//1x2/N&#10;AbAy9XBohMqZhK0vMp+Vbc56qJQhs/Rp6mFUT7l11DzK9mg9xIqu9QVhXvXQa47KTkDroLOMb24C&#10;qONqHVj6VL9kuq25T1wihtN/v6p1gBhL/VKvI7P0utVhMFatNwpFHSK5Gu3EJWLU4dNnrRcMR1v6&#10;BDGzNJHqsJu31ieGcBePn9cheVpOXCKDOlz3y+mlZPbD6b9maUZmXc3QDHCGZoAzNAOcoRngDM0A&#10;Z2gGOEMzwBmaAc7QDHCGZoAzNAOcoRngDM0AZ2gGOEMzwBmaAc7QDHCGZoAzNAOcoRngDM0AZ2gG&#10;OEMzwBmaAc7QDHCGZoAzNAOcoRngDM0AZ2gGOEMzwBmaAc7QDHCGZoAzNAOcoRngDM0AZ2gGOEMz&#10;wBmaAc7QDHCGZoAzNAOcoRngDM0AZ2gGOEMzwBmaAc7QDHCGZoAzNAOcoRngDO3O17X+AaSz25zX&#10;If3z3r/enDX/Y+jQ33/98VsdusfV+qCwlPe7zWUdmtP3z8Xj561PCnP69+LP3+sQjK31YmAKdYj1&#10;U1ngt14o7OP66sHdOpRy1HoT8LU6VPL37nLzqvUGWZeyQ1eHxNi13jxjql/y9dY6KCR28fh5/dLq&#10;+8p2UPOg0bX65dOhtQ4my7u+2L6sXyJN1dtXZ/daB5sY9cugqFpfBKYz65/EdVhOEJvGyScuKabW&#10;F48fmaUHyAli30r3J3EdVuuLPrr61rW2Rj2F4OPlk/v1LUr/1RosWdS3IO1XaxD1ZDUnLimm1iCL&#10;Vl+KNG+twTcHfxLX4pVtt9bgPFb9sFKftQbtrfa5l4fUYz87hcCfxCUpQ1/fbcCfyTVMt52/Xv+J&#10;lLPWoG6p/1zKUWsQ/5KLdNV711ePnjUH7wEWu/+e9LPKdl9rsJ6ifmhp2VqDc0r100ixlcu8WgNy&#10;DmXpUz+tNG9TrLOPVV+CNH1zrLOPVV+SNE2tQbY0V8Lr5DJcq3l9tX1YX660XxlvD1dfunR7rcGT&#10;SX0b0re1BktaLp7Ql8r1js1BMgCn5a64qa+h7Fl9y1pLrUGwBvXta9RaX/TVcVrueC355/VeOS13&#10;gHr683qv6qFStlpfTH6uHjb1XuRprKNxWm7HeT7PdOohVQ9ZZ8+nHmItVeuLwrSclrtAX98lihhO&#10;yw3IU46XV78UmrrWwWY59cuiU2sdXDrhtNzje7fbvmgeVLrjz/4HtKbTWEdTv4T6Wa2DRj71y6kv&#10;+fP6ePzZ/1NOYx1f/VKvK39eX5/6pR+/1ptnPeowGC/rbL748GbztA6L/JVzGFpvEuoQyVvrTcH3&#10;6nDJU+tNwG1SnJbrNFZO1eVpuU5jZWp1aC1f68XBVOowi6/1YmAWkaflOo2Vpcx6Wm754K1PCtHq&#10;kJyu1ieBpdXheXz+vE7vjjot12msZFOH7u05jZXs6lD+sdY/hqzqsLbOZlzlhqxmboZmgDM0A5yh&#10;GeAMzQBnaAY4QzPAGZoBztAMcIZmgDM0A5yhGeAMzQBnaAY4QzPAGZoBztAMcIZmgDM0A5yhGeAM&#10;zQBnaAY4QzPAGZoBztAMcIZmgDM0A5yhGeAMzQBnaAY4QzPAGZoBztAMcIZmgDM0A5yhGeAMzQBn&#10;aAY4QzPAGZoBztAMcIZmgDM0A5yhGeAMzQBnaAY4QzPAGZoBztAMcIZmgDM0A5yhGeAMzQBnaAY4&#10;QzPAGZoBztAMcIZmgDM0A5yhGeAMzQBnaAY4QzPAGZoBztAMcIZmgDM0A5yhGeAMzQBnaAY4QzPA&#10;GZoBztAMcIZmgDM0A5yhGeAMzQBnaAY4QzPAGZoBztAMcIZmgDM0A5yhGeAMzQBnaAY4QzPAGZoB&#10;ztAMcIZmgDM0A5yhGeAMzQBnaAY4QzPAGZoBztAMcIZmgDM0A5yhGeAMzQBnaAY4QzPAGZoBztAM&#10;cIZmgDO0O6XW/wDZ3QzuL328fHK/9Y8gmzqk27273Lxq/UfQu/evN2d1GP+61geAHr3fbS7rsD28&#10;1geEXtRhelpl6m99cFjK33/98VsdntPV+kQQ6cObzdM6HOer9YlhTiets4+p/IhovRCYWh1yy/TP&#10;xePnrRcFp7q+enC3DrPla71AOMb1xfZlHVb91XrBsK86jPqu/GhpvXj4mTp0cuXP/vxKOQeqDpe8&#10;td4Y6xa+7RdR642yPnU4jJk/+6/XLH9e77XWAWBMB53GOlqtA8IYhlxnH1vrAJFX/bLq6/zZP79/&#10;L/78vX459bNaB46+df3n9V5rHUj6U79cOiZ/9u9X/RJpivzZvx9D/Hm911oHnCC7zXn9Mmjuml8A&#10;ZlMPuyLzZ//5rerP673W+sJwmlX/eb3XWl8oDuPP6wlqfeH4tXr4lKHrq0fPWl9EfmSdnbjWF5TP&#10;3u22L+phUvZaX+A1q4dFI+XP/gb2Kip/kWt98UfW1V2iFFNrIIzGaawadqDXtyeV9fn2YWuQZFTf&#10;kvRjmU/L9ed17V1rAPXKn9d1dK0B1ZP6MqXj6/G0XH9e1+S1Blq4i8fP68uR5qk58ALUTy/NX7nB&#10;TWsQzqF+Sim+Oe/G5c/r6qbWAD2WP6+r21oD9hD1w0j99vbV2b3W4L1N/U+lPO3zZ39/Xlf6mgPb&#10;n9c1Wl8Gd/0/Jem4yqkM5adkmVDKHRbq/1uS1GP73gqn/nNJ0lJ9vco+1oc3m6f1w0mS5mzuK8Pr&#10;p5EkTdFSdzkoPyzqS5Ak7dMxJ2LOrfwQqS9PkvR12e71a3UuabX1uMo+mkc/Sxq9tTxRw20+JKXP&#10;s74+sTqXlKXySNnmRMaNcifLeqgkadnKxTStiYo9uMG7pOj2vWSdw1idS5q8KS5Z5zBuwCXp6Kyy&#10;+1K/LJL0Y1bZeVidS7pT7sTXmiDIpX45JY2cVfb4PMNMGqiPl0/ut77RGV/5YV2HgaQsLXX7Vfrm&#10;BlxShw11YyhiuMRfWq613BiKGFbn0oxZZRPG6lw6PTeGogcu8Zf2yO1X6d31xfZlHa6SXLJOZlbn&#10;WlUupmFYbo+rEbPKZo3KYqV+C0h5ssqGb7kBl7rOKhv2V79tpGWyyoZpWJ0rpHK1WmsAAtOp327S&#10;6bkxFCzHJf46KJesQ5/cHlfN3BgK8rE6X2lW2TAYN+AaO6tsWI9yX6H6ra+MWWUDN6zOc+T2q8Cv&#10;uAFXJ7n9KnCKsuir04kicsk6MBer84lzyTqwBJf4H5lVNtCbOj3p+6yygUxWvzq3ygZGUae1cbPK&#10;Btbg/evNWZ32cuf2q8Da1ekwR26/CtDW3Q24XLIOcLiy2K3TaGxuDAUwrdlW51bZAIFOvQGXVTZA&#10;H355e1w3hgJI4OvVefMfANA9EzhAUiZwgKRM4ABJmcABkjKBAyRlAgdIygQOkJQJHCApEzhAUiZw&#10;gKRM4ABJmcABkjKBAyRlAgdIygQOkJQJHCApEzhAUiZwgKRM4ABJmcABkjKBAyRlAgdIygQOkJQJ&#10;HCApEzhAUiZwgKRM4ABJmcABkjKBAyRlAgdIygQOkJQJHCApEzhAUiZwgKRM4ABJmcABkjKBAyRl&#10;AgdIygQOkJQJHCApEzhAUiZwgKRM4ABJmcABkjKBAyRlAgdIygQOkJQJHCApEzhAUiZwgKRM4ABJ&#10;mcABkjKBAyRlAgdIygQOkJQJHCApEzhAUiZwgKRM4ABJmcABkjKBAyRlAgdIygQOkJQJHCApEzhA&#10;UiZwgKRM4ABJmcABkjKBAyRlAgdIygQOkJQJHCApEzhAUiZwgKRM4ABJmcABkjKBAyRlAgdIygQO&#10;kJQJHCApEzhAUiZwgKRM4ABJmcABkjKBAyRlAgdIygQOkJQJHCApEzhAUiZwgKRM4ABJmcABkjKB&#10;AyRlAgdIygQOkJQJHCApEzhAUiZwgKRM4ABJmcABkjKBAyRlAgdIygQOkJQJHCApEzhAUnfev96c&#10;tf4HAPr1fre5vPN9rX8IQAcuHj+vU/WvK/+4+UEACPHvxZ+/1yn5+P7+64/fWh8cgOlcX2xf1ml3&#10;vqzOAaZxffXgbp1a4yufvPWiAPhRyCr72P7Zbc5bLxpgrd6+OrtXp8g8WZ0Dq/RpIVunwXF6d7l5&#10;1XyzAMldX20f1qlu/MqbbR0EgAzKxTTlDL06pa271gEC6Em5er1OWfpZLvEHemCVPUGtAwswB6vs&#10;Gbu+evSsddABjmGVvVAu8QeO8W63fVGnEfWSS/yBn5nkxlCKyUVEsG5dX7Kuwyq/MrW+yMA4Fr0x&#10;lGKyOocxWGXLJf6QyMfLJ/frt670bWVwtAYNsIyywKrfntJhWZ1DPBfTaPJc4g/zcDGNwmsNRGA/&#10;VtnqJqtzuJ1VttLUGsCwNuXeRfVbQsqZS/xZE5esa9jcgIvRuJhGq83qnIxcsi59l0v86ZVVtnRg&#10;/+w2561vJohglS1NlNU5s/u0YKjDTdKcucSfKVxfbR/WISVpico3YeubE77nYhqp88o3aeubl3Vy&#10;ybqUNJf4r49VtjRorW948rPKllbWhzebp63JgP5ZZUv6ptZEQUcuHj+vXypJ+nku8e+DG0NJOikX&#10;EcVxybqkWbM6n5ZL1iUtktX54ayyJXWZS/zbPl4+uV8PkST1X5m0WpPZKrgxlKSRGn117mIaSato&#10;hEv8XUwjSZ9qTZA9ssqWpFvqaXVulS1JJ9SaWOd0ffXoWf3UkqSpmuMiorLKdsm6JAVWtjZaE/I+&#10;XEwjSR31q9W5S9YlKUFlsrbKliRJkiIqZ5F82Tap/y9JUs+9fXV27+s97/9xXxJJ6rNyNko5FbA5&#10;eX/F+d2S1FHvdtsXrcn6Ns75lqQFm+Jy+/qhJEkRTf0EIKcaStLMlX3uOe8nfn21fVg/lSRpqiIf&#10;omx/XJIm6KenBc6snNFSX4Ik6ZD2PS1wdp9W/vUlSZJ+VbnopjmZLsj+uCTd0teXv/fKk3kk6auW&#10;2uc+msvyJa29bva5j+SyfEmrrMd97mN9vHxyv74tSRq3DPvcx6pvUZLGKt0+97Hsj0sapez73Mey&#10;Py4pdcfc5nU0LsuXlKpy0UtrMluzemgkqc+mvs3raMpvJPVQSVI/zXmb19G4LF9SF418WuDc7I9L&#10;WqTVnBY4M7etlRTWWk8LnJvTDiXN2kiXv/fK/rikSbPPHa8eekk6LvvcC3NZvqRDs8/dF/vjkvbK&#10;Pne/yoVS9cskSf9lnzuP+iWTtPbscydlf1xab/a5x/DhzeZp/ZJKWkNu8zoel+VLg+c2r+OrX2pJ&#10;o+Q2r+vitrXSILnN63q5LF9KmtMC+cL+uJQkpwXS4ra1Usc5LZB9uCxf6iyXv3Mo++PSwtnn5lR1&#10;KEmKyj43k3JZvjR/9rmZk/1xaabscxPFbWulibLPzVLqEJR0aPa56YL9cWn/7HPTo/evN2d1iEpq&#10;5Tav9M5l+dJ3uc0r2dShK623spppfXNAChePn9ehLK0rt3llFC7L12pyWiCjsj+uYXNaIGtQfrOs&#10;Q17Kn9MCWSOX5St9Ln9n7eyPK132ueFb9VtD6jf73HALl+Wrx+xzw/7sj6ub7HPDcdy2Votlnxum&#10;Ub+lpPkrq4bWIAROYH9cc2afG+bntrWaPLd5hVguy9fJuc0rLKf8xlu/FaX9K9slrQEFLMBta7Vv&#10;bvMKfXJZvn6a0wIhB/vj+l8uf4eEnHa47pwWCPm5LH+FufwdxmJ/fAXZ54ax1W91jZR9blgR++Nj&#10;ZJ8b1sv+eOKuL7YvW19UYF3ctjZRH95snra+iMC61SlCPeY2r8Av2R/vK/vcwKHctraDyk1uWl8c&#10;gH24LH+BPl4+ud/6YgAcym1rg7JdAszGbWvny21egQguy58wl78DS7A/fkIufwcW57TDw7LPDfTG&#10;Zfl75DavQM/sjzeyzw1kUqeudWefG0hrrfvj9rmBUaxqf/zdbvuidRAAMhv6tMNy85jWmwYYSZ3y&#10;xshtXoG1KQ+UqVNgzso+t8vfgTVLedqh0wIB/pNif9xpgQBt3d621mmBAHvq6ba1Ln8HONyi++P2&#10;uQFOV3Yw6rQ6f/a5ASY292X59rkB5jXLZfn2uQHilAe31+n3+OxzAyynTsWHZZ8boBP77o/b5wbo&#10;0637427zCtC/by7LLyeTt/4RAP26mcBb/wMA/TOBAyRlAgdIygQOkJQJHCApEzhAUiZwgKRM4ABJ&#10;mcABkjKBAyRlAgdIygQOkJQJHCApEzhAUiZwgKRM4ABJmcABkjKBAyRlAgdIygQOkJQJHCApEzhA&#10;UiZwgKRM4ABJmcABkjKBAyRlAgdIygQOkJQJHCApEzhAUiZwgKRM4ABJmcABkjKBAyRlAgdIygQO&#10;kJQJHCApEzhAUiZwgKRM4ABJmcABkjKBAyRlAgdIygQOkJQJHCApEzhAUiZwgKRM4ABJmcABkjKB&#10;AyRlAgdIygQOkJQJHCApEzhAUiZwgKRM4ABJmcABkjKBAyRlAgdIygQOkJQJHCApEzhAUiZwgKRM&#10;4ABJmcABkjKBAyRlAgdIygQOkJQJHCApEzhAUiZwgKRM4ABJmcABkjKBAyRlAgdIygQOkJQJHCAp&#10;EzhAUiZwgKRM4ABJmcABkjKBAyRlAgdIygQOkJQJHCApEzhAUiZwgKRM4ABJmcABkjKBAyRlAgdI&#10;ygQOkJQJHCApEzhAUiZwgKRM4ABJmcABkjKBAyRlAgdIygQOkJQJHCApEzhAUiZwgKRM4ABJmcAB&#10;kjKBAyRlAgdIygQOkJQJHCApEzhAUiZwgKRM4ABJmcABkjKBAyRlAgdIygQOkJQJHCApEzhAUiZw&#10;gKRM4ABJmcABkjKBAyRlAgdIygQOkJQJHCApEzhAUiZwgKRM4ABJmcABkjKBAyRlAgdIygQOkJQJ&#10;HCApEzhAUiZwgKRM4ABJmcABkjKBAyRlAgdIygQOkJQJHCApEzhAUiZwgKRM4ABJmcABkjKBAyRl&#10;AgdIygQOkJQJHCApEzhAUiZwgKRM4ABJmcABkjKBAyRlAgdIygQOkJQJHCApEzhAUiZwgKRM4ABJ&#10;mcABkjKBAyRlAgdIygQOkJQJHCApEzhAUiZwgKRM4ABJmcABkjKBAyRlAgdIygQOkJQJHCApEzhA&#10;UiZwgKRM4ABJmcABkjKBAyRlAgdIygQOkJQJHCApEzhAUiZwgKRM4ABJmcABkjKBAyRlAgdIygQO&#10;kJQJHCApEzhAUiZwgKRM4ABJmcABkjKBAyRlAgdIygQOkJQJHCApEzhAUiZwgKRM4ABJmcABkjKB&#10;AyRlAgdIygQOkJQJHCApEzhAUiZwgKRM4ABJmcABkjKBAyRlAgdIygQOkJQJHCCh9683Z3dK11cP&#10;7rb+AQCd2W3Obybu77u+evSs+R8AsKj3u83l33/98Vudrn/eu8vNq9YHACDex8sn9+v0vF9lpm99&#10;IABivNttX9Qp+biur7YPWx8YgHmU7ZI6BU/TPxePn7c+EQDT+ffiz9/rtDt95SdD65MCcLz/nRY4&#10;d047BJjG9cX2ZZ1aYys/MVovCIDb7X1a4NyVv5S2XiAAPyq7GHX67KfWCwXgs7B97mOzPw7wrcX2&#10;uY/tw5vN09YbAViLbva5j81l+cAaHXz5e8+13iDAcC4eP6/T3li5LB8YVdltqFPd2LksHxjJrJe/&#10;95r9cSCz7k8LnLvyk6t1YAB6le60wLlzWT7Qu/SnBc6d/XGgR11e/t5rrQMIEG31+9zH5rJ8YCn2&#10;uSfK/jgQxT73TDntEJjTUJe/91rrwAMcbdTL33ut/KRsfiEA9rXbnNcpRUvktEPgGKu8/L3X7I8D&#10;+3BaYKeVvxy3vmAATgtMktMOgS+cFpg0++Owbi5/H6DWFxYYl33uwXJZPozPPvfg2R+H8djnXlnl&#10;BP7WQAByefvq7F79ttbaag0IoH8f3mye1m9jrTn745CIy9/VymmH0C/73Norl+VDX66vtg/rt6f0&#10;61yWD8tzWqBOqvzkbw0sYD62SzRp9schhsvfNVtlZdAadMBpXP6ukJx2CNOxz61Fclk+HM8+t7rI&#10;ZflwGPvc6q7WQAX+Y59bXWd/HH5kn1upur569Kw1kGFN7HMrdS7LZ60+Xj65X78NpLy5LJ9VuXj8&#10;vA59aZxcls/IynZJHerSuLksn9H8e/Hn73V4S+vI/jjZOS1Qq85ph2TktEDpq1yWTwZOC5Ru6d1u&#10;+6L1jQNLc/m7tGetbyBYgn1u6Yjsj7Mk+9zSBNkfJ5J9bmmGnHbI3Fz+Ls1c6xsPTuLydymuslJq&#10;fiPCIXab8zqkJEXnsnyO5fJ3qZPsj7MvpwVKHVZWVK1vWCicFiglyGmHfM1pgVLC7I/j8ncpea1v&#10;bMZmn1saKJflr4N9bmng7I+PyT63tKKcdjgOl79LK601IZDD9dWjZ/XLKGmtvX11dq81QdApl79L&#10;+j6nHfat7HO7/F3Srdkf74/TAiXtXTmjoTWREMtpgZKOzmmHy3BaoKTJsj8ex+XvkmapNeEwDfvc&#10;kmbPZfnTss8tKTz746exzy1p8cqFJa0Jip+zzy2pq1oTFd+yzy2p2+yP/4TL3yVlqdxoqTmRrYx9&#10;bklpW/Nl+ddX24f1MEhSztZ2Wf673fZFfeuSNEZlRdqa8EZhu0TS8I14Wb7TAiWtqrJibU2GmTgt&#10;UNJqy3raocvfJamW5bJ8+9yS9JPKyrY1cfbAPrck7VFrAl2KfW5JOrCl98ftc0vSiX14s3nammDn&#10;Yp9bkiYu4rL8j5dP7tdPJ0mautbEe7KLx8/rh5ckzdlUl+WXVX39kJKkyE65LP/fiz9/rx9GkrRU&#10;h+yPOy1QkjrrV6cdOi1Qkjrv+8vynRYoSckq++Muf5ckSd10s134aYFSnv7kj/GSJEnSDJWLhG87&#10;2ar8qcdztCVJkqQjK+dNXV89enb0gwcvHj+3Oy5JkiTd0ttXZ/fmuOWm3XFJkiTpUyfvch+pfE67&#10;45IkSVpFZZf7n93mvLUwXsSn12J3XJIkScO01C73scprrS9dkiRJylF3u9zHsjsuSZKkHsu2y30s&#10;u+OSJElarGF2uY91szvuSYWSJEmaqbXsch/L7rgkSZJO7ua+3Lvti9aCk1vsNuducyhJkqRfVna5&#10;37/enNnlnlY5pvUQS5Ikae2V85jtcse5vti+tDsuSZK0oj6fy719OMcj3zmc2xxKkiQNWNlxLRcJ&#10;thaAdOTi8XO745IkSUm7uYDSLnda5Tx8u+OSJEkd5zaBg7M7LkmStHyrfxjOSpW/bNgdlyRJCsgu&#10;Ny1lTJSxUYeJJEmSTskuNwe5eUS+3XFJkqS9s8vNlMpYqkNLkiRJX7LLTYhPY+zj5ZP7ddhJkiSt&#10;J7vc9MDuuCRJGrqyy10eQ95aCMHibs4df3C3DldJkqR8lV3uD282T+1yk5HdcUmSlKKyg/hut33R&#10;WtBAWrvNuYcASZKkLvp8Lvf2oV1u1uT9681Z/RaQJEmaP7vc8J/yvWB3XJIkTV65dVt5/HdrAQJ8&#10;Vv4S5CFAkiTpqL7cJrC1yAD2dPH4ud1xSZL008ptAu1ywzzsjkuSJA/DgQWV7z2745IkrSCPfIcO&#10;3TwEyO64JElDZJcb8vEQIEmSkmWXGwZid1ySpP6yyw3rYXdckqSFsssNfN4df3C3TguSJGnK7HID&#10;v2J3XJKkEyu73NcX25etH7QAt7I7LknSryu73O9fb87scgNT+/Bm87RONZIkrbuyQ/Vut33R+oEJ&#10;MIvd5txDgCRJq+nzudzbhx75DvTCbQ4lScNVdrn/uXj8vPWDD6An5S9ydsclSSkrF1Da5QYyK9ej&#10;2B2XJHWb2wQCw7t4/NzuuCRp0exyA2tV5j6745Kk2bPLDdBW5sYyR9bpUpKk4/PId4AD3TwEyO64&#10;JGnP7HIDTMsj8iVJP2SXGyDIp7n24+WT+3X6lSStJbvcAH2wOy5JA2eXG6BzN+eOP7hbp21JUrbs&#10;cgPkZndckhJ0c1/u3fZFayIHILHd5txDgCSpg8ou9/vXmzO73ADrUub++qNAkjR35fxAu9wAfHF9&#10;sX1pd1ySJuzzudzbhx75DsA+PARIko6o7GSUi29aEysA7O3i8XO745L0k24uoLTLDcBMyvVCdscl&#10;rTq3CQRgUXbHJa0hD8MBoEflL7B2xyUNkV1uADIqP7vKz7D640yS+s4uNwBDuXlEvt1xSR1llxuA&#10;NSk/8+qPQEmKyy43AHzy6Wdh+ZlYfzxK0nTZ5QaAX7M7Lumkym/05fG+rQkGAPiFm3PHH9ytP1Yl&#10;6cfKLveHN5undrkBYHp2xyXdVH4zf7fbvmhNFADATHabcw8BklbS53O5tw/tcgNAP96/3pzVH9WS&#10;RqjscpfH7ba+4QGAvpS/TNsdlxL28fLJ/fJY3dY3NgCQQ/mLtYcASZ325TaBrW9eAGAQF4+f2x2X&#10;FqzcJtAuNwCsk91xKSAPwwEAfqasEeyOSxPkke8AwMFuHgJkd1zaK7vcAMDUPARI+i673ABAGLvj&#10;WmN2uQGAXtgd17DZ5QYAunezO/7gbl2+SLmyyw0AZGd3XN1XdrmvL7YvWwMYACC13ebcbQ61eGWX&#10;+/3rzZldbgBgbT682TytSyJp3sp5Ue922xetgQgAsEp2xzVln8/l3j70yHcAgP24zaEOrvwG98/F&#10;4+etAQUAwP7KmQN2x9WsXEBplxsAYD7lujm74yvObQIBABZ28fi53fHB8zAcAIA+lTMR7I4PkF1u&#10;AICcyhqurOXqsk49Z5cbAGAwN4/ItzveTXa5AQDWxSPyF8guNwAANz6tCT9ePrlfl4maKrvcAADs&#10;w+74CdnlBgDgJDfnjj+4W5eX+j673AAAzMnu+Kdunj65275oHSAAAJjNbnO+iocAlV3u9683Z3a5&#10;AQDoSVmj1iVr/sp5N3a5AQDI4vpi+zLV7vjnc7m3D8vjRFtvCAAAMunyIUDlN4RyUnvrBQMAwDAu&#10;Hj9fbHf85gJKu9wAAKxUua5x1t1xtwkEAIBbTLE77mE4AABwuHKmyF6743a5AQBgemWNXdbaddl9&#10;545dbgAACPJp7X2n+T8AAACzsAAHAIBAFuAAABDIAhwAAAJZgAMAQCALcAAACGQBDgAAgSzAAQAg&#10;kAU4AAAEsgAHAIBAFuAAABDIAhwAAAJZgAMAQCALcAAACGQBDgAAgSzAAQAgkAU4AAAEsgAHAIBA&#10;FuAAABDIAhwAAAJZgAMAQCALcAAACGQBDgAAgSzAAQAgkAU4AAAEsgAHAIBAFuAAABDIAhwAAAJZ&#10;gAMAQCALcAAACGQBDgAAgSzAAQAgkAU4AAAEsgAHAIBAFuAAABDIAhwAAAJZgAMAQCALcAAACGQB&#10;DgAAgSzAAQAgkAU4AAAEsgAHAIBAFuAAABDIAhwAAAJZgAMAQCALcAAACGQBDgAAgSzAAQAgkAU4&#10;AAAEsgAHAIBAFuAAABDIAhwAAAJZgAMAQCALcAAACGQBDgAAgSzAAQAgkAU4AAAEsgAHAIBAFuAA&#10;ABDIAhwAAAJZgAMAQCALcAAACGQBDgAAgSzAAQAgkAU4AAAEsgAHAIBAFuAAABDIAhwAAAJZgAMA&#10;QCALcAAACGQBDgAAgSzAAQAgkAU4AAAEsgAHAIBAFuAAABDIAhwAAAJZgAMAQCALcAAACGQBDgAA&#10;gSzAAQAgkAU4AAAEsgAHAIBAFuAAABDIAhwAAAJZgAMAQCALcAAACGQBDgAAgSzAAQAgkAU4AAAE&#10;sgAHAIBAFuAAABDIAhwAAAJZgAMAQCALcAAACGQBDgAAgSzAAQAgkAU4AAAEsgAHAIBAFuAAABDI&#10;AhwAAAJZgAMAQCALcAAACGQBDgAAgSzAAQAgkAU4AAAEsgAHAIBAFuAAABDIAhwAAAJZgAMAQCAL&#10;cAAACGQBDgAAgSzAAQAgkAU4AAAEsgAHAIBAFuAAABDIAhwAAAJZgAMAQCALcAAACGQBDgAAgSzA&#10;AQAgkAU4AAAEsgAHAIBAFuAAABDIAhwAAAJZgAMAQCALcAAACGQBDgAAgSzAAQAgkAU4AAAEsgAH&#10;AIBAFuAAABDIAhwAAAJZgAMAQCALcAAACGQBDgAAgSzAAQAgkAU4AAAEsgAHAIBAFuAAABDIAhwA&#10;AAJZgAMAQCALcAAACGQBDgAAgSzAAQAgkAU4AAAEsgAHAIBAFuAAABDIAhwAAAJZgAMAQCALcAAA&#10;CGQBDgAAgSzAAQAgkAU4AAAEsgAHAIBAFuAAABDIAhwAAAJZgAMAQCALcAAACGQBDgAAgSzAAQAg&#10;kAU4AAAEsgAHAIBAFuAAABDIAhwAAAJZgAMAQCALcAAACGQBDgAAgSzAAQAgkAU4AAAEsgAHAIBA&#10;FuAAABDIAhwAAAJZgAMAQCALcAAACGQBDgAAgSzAAQAgkAU4AAAEsgAHAIBAFuAAABDIAhwAAAJZ&#10;gAMAQCALcAAACGQBDgAAgSzAAQAgkAU4AAAEsgAHAIBAFuAAABDIAhwAAAJZgAMAQCALcAAACGQB&#10;DgAAgSzAAQAgkAU4AAAEsgAHAIBAFuAAABDIAhwAAAJZgAMAQCALcAAACGQBDgAAgSzAAQAgkAU4&#10;AAAEsgAHAIBAFuAAABDIAhwAAAJZgAMAQCALcAAACGQBDgAAgSzAAQAgkAU4AAAEsgAHAIBAFuAA&#10;ABDIAhwAAALdKf178efv/1w8ft76BwAAwGmuL7Yvr68e3L1ZfLd6/3pz9n63uWz9xwAAwO3KWrqs&#10;qf/+64/f6hJ7/8pK3e44AADc7pe73MdWVvKtTwgAAGty0i73sd3sju82560XBAAAo5ltl/vY7I4D&#10;ADCSRXa5j638ZvDucvOq9UYAAKBXZZf74+WT+3VZm7frq0fPWm8QAACWVHa5y1o1xS73sb19dXbP&#10;7jgAAIvZbc6H2OU+Nrc5BABgTjfPuPm05iwPoKxLUH3p+mr70O44AACn+nIBZV1map/KeTh2xwEA&#10;2Fe5gNIu94SV32DsjgMA8EWq2wRmzyPyAQDWqbuH4aw1DwECABiTXe4E2R0HAMjNLnfy7I4DAPTN&#10;LvfA3eyO7zbnrS88AABx7HKvNLvjAAAx7HLrh8pvYG5zCAAwobU/8l2HdX316FlzIAEA0FR2ucvN&#10;MOxy6+TKb252xwEAGnab8+ur7cO6bJKmr/xG5zaHAMCavdttX3jkuxar/MZndxwAGJkLKNVt5TdB&#10;u+MAwAjcJlApK78p3lyM0BjUAAA9scut4bp5CJDdcQCgI3a5tao8BAgAiGaXW6qV3zzLb6CtbxQA&#10;gFPY5Zb2yO44AHAsu9zSid2cO77bnLe+wQAAirLL/fbV2b26fJA0ZR/ebJ62vvEAgPUou9zXV4+e&#10;2eWWgiu/6XoIEACsxG5z/vHyyf26DJDUQ25zCADjuHmWyKef7R75LiXJI/IBIJ/ys7tcQFl/nEvK&#10;Wjk/zO44APSpXEBpl1savPKbtd1xAFiG2wRKK88j8gFgfh6GI+mneQgQAJzOLreko7I7DgD7s8st&#10;afLsjgPAf+xySwrNI/IBWCO73JK6ye44ACOyyy0pRWVnwG0OAUjLI98lZe/66tGz5gQHAB348sh3&#10;u9yShqzsKNgdB2Bxu8359dX2Yf3xJEnrqOw0uM0hAFHe7bYvPPJdkr6q7ETYHQdgKl8uoKw/ZiRJ&#10;t2V3HIBjlNsE2uWWpAkqOxg3F8k0JlsA1sttAiUpII/IB1g3D8ORpIXzECCAsdnllqSOKzsiZWek&#10;NYEDkIddbklKmt1xgBzsckvSgN2cO77bnLcmfgDilV3ut6/O7tVpWpI0eh/ebJ62fiAAMI+yy13m&#10;XrvckqSb3XEPAQKYwW5z/vHyyf063UqS1M5tDgGOc/PMhk9zqIfhSJKOziPyAW5X5shyAWWdNiVJ&#10;mi6PyAf4zCPfJUmLZHccWAu3CZQkddfNbQ7tjgMD8TAcSVKqPAQIyMYutyRpmOyOA72yyy1JWkV2&#10;x4Gl2OWWJK2+m91xj8gHZmSXW5KkW7I7DpzKLrckSUdWdqzc5hDYR9nl9sh3SZIm7vrq0bPWD15g&#10;fb488t0utyRJQZWdLrvjsDK7zbldbkmSOqjsgLnNIYzp3W77wiPfJUnqPI/Ih7y+XEBZv50lSVK2&#10;7I5D/8oFlHa5JUkatLKzZnccluU2gZIkrTSPyIc4HoYjSZJ+yEOAYDp2uSVJ0kHdPARot33RWlgA&#10;bXa5JUnSZNkdhx/Z5ZYkSSHdnDu+25y3FiQwurLL/fbV2b367SBJkhTfhzebp62FCoyg7HKXMW6X&#10;W5IkddnNueNuc0h2HvkuSZKy5jaHZFB2uctY9TAcSZI0VB6RT0/KWCxjsg5PSZKksfOIfJbgke+S&#10;JEk1u+PMwW0CJUmS9qjsUNod51gehiNJknRiHgLEbexyS5IkzdjNQ4Dsjq+eXW5JkqSFsju+Dna5&#10;JUmSOswj8sdil1uSJClZdsdzscstSZI0UGUn1W0O+1N2uT3yXZIkaQVdXz161loQMq+yy12OvV1u&#10;SZKkFff21dk9u+Mz2m3O7XJLkiSpWdmZdZvDCXw6hh75LkmSpIPziPz9fLmAsh42SZIk6fTsjn+r&#10;XEBpl1uSJElhlR3fNe2Ou02gJEmSumnUR+R7GI4kSZJSlPUhQHa5JUmSlL6bhwDtti9aC94e2OWW&#10;JEnS0C29O26XW5IkSavt5tzx3ea8tVCekl1uSZIkqdFUu+Nll/vDm81Tu9ySJEnSnt2cO37IbQ49&#10;8l2SJEmaruurR8++XnCXXe5y60O73JIkSZIkST90587/A33Xvahei0OCAAAAAElFTkSuQmCCUEsD&#10;BBQABgAIAAAAIQCQJeFE5AAAAA0BAAAPAAAAZHJzL2Rvd25yZXYueG1sTI/BbsIwEETvlfoP1lbq&#10;DRyHhkIaByHU9oSQCpUQNxMvSURsR7FJwt93e2qPq3maeZutRtOwHjtfOytBTCNgaAuna1tK+D58&#10;TBbAfFBWq8ZZlHBHD6v88SFTqXaD/cJ+H0pGJdanSkIVQpty7osKjfJT16Kl7OI6owKdXcl1pwYq&#10;Nw2Po2jOjaotLVSqxU2FxXV/MxI+BzWsZ+K9314vm/vpkOyOW4FSPj+N6zdgAcfwB8OvPqlDTk5n&#10;d7Pas0bCRLyIV2IlLBfzJTBCkiiOgZ2JTWIxA55n/P8X+Q8A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QItABQABgAIAAAAIQCxgme2CgEAABMCAAATAAAAAAAAAAAAAAAA&#10;AAAAAABbQ29udGVudF9UeXBlc10ueG1sUEsBAi0AFAAGAAgAAAAhADj9If/WAAAAlAEAAAsAAAAA&#10;AAAAAAAAAAAAOwEAAF9yZWxzLy5yZWxzUEsBAi0AFAAGAAgAAAAhADfpkVImAwAAQQwAAA4AAAAA&#10;AAAAAAAAAAAAOgIAAGRycy9lMm9Eb2MueG1sUEsBAi0ACgAAAAAAAAAhAH2dvu/QfgAA0H4AABQA&#10;AAAAAAAAAAAAAAAAjAUAAGRycy9tZWRpYS9pbWFnZTEucG5nUEsBAi0ACgAAAAAAAAAhAJsbLdR7&#10;gQAAe4EAABQAAAAAAAAAAAAAAAAAjoQAAGRycy9tZWRpYS9pbWFnZTIucG5nUEsBAi0ACgAAAAAA&#10;AAAhAO2wRa2dMAAAnTAAABQAAAAAAAAAAAAAAAAAOwYBAGRycy9tZWRpYS9pbWFnZTMucG5nUEsB&#10;Ai0AFAAGAAgAAAAhAJAl4UTkAAAADQEAAA8AAAAAAAAAAAAAAAAACjcBAGRycy9kb3ducmV2Lnht&#10;bFBLAQItABQABgAIAAAAIQA3J0dhzAAAACkCAAAZAAAAAAAAAAAAAAAAABs4AQBkcnMvX3JlbHMv&#10;ZTJvRG9jLnhtbC5yZWxzUEsFBgAAAAAIAAgAAAIAAB45AQAAAA==&#10;">
                    <v:shape id="Graphic 19" o:spid="_x0000_s1027" type="#_x0000_t75" alt="hexagon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4GwgAAANsAAAAPAAAAZHJzL2Rvd25yZXYueG1sRE9LS8Qw&#10;EL4L/ocwgrfdVGFdrU2LCK4iXlrdRW9jM7bFZlKT9OG/N4LgbT6+52TFYnoxkfOdZQVn6wQEcW11&#10;x42Cl+e71SUIH5A19pZJwTd5KPLjowxTbWcuaapCI2II+xQVtCEMqZS+bsmgX9uBOHIf1hkMEbpG&#10;aodzDDe9PE+SC2mw49jQ4kC3LdWf1WgUJO79LTzq7eZ+lvunsRwPr1+8U+r0ZLm5BhFoCf/iP/eD&#10;jvOv4PeXeIDMfwAAAP//AwBQSwECLQAUAAYACAAAACEA2+H2y+4AAACFAQAAEwAAAAAAAAAAAAAA&#10;AAAAAAAAW0NvbnRlbnRfVHlwZXNdLnhtbFBLAQItABQABgAIAAAAIQBa9CxbvwAAABUBAAALAAAA&#10;AAAAAAAAAAAAAB8BAABfcmVscy8ucmVsc1BLAQItABQABgAIAAAAIQCUYZ4GwgAAANsAAAAPAAAA&#10;AAAAAAAAAAAAAAcCAABkcnMvZG93bnJldi54bWxQSwUGAAAAAAMAAwC3AAAA9gIAAAAA&#10;">
                      <v:imagedata r:id="rId20" o:title="hexagon 2"/>
                    </v:shape>
                    <v:shape id="Graphic 20" o:spid="_x0000_s1028" type="#_x0000_t75" alt="hexagon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/i+wQAAANsAAAAPAAAAZHJzL2Rvd25yZXYueG1sRE9Ni8Iw&#10;EL0L+x/CLOxNUz0sazUtIigedgtqD3obmrGtNpPaRK3/fnMQPD7e9zztTSPu1LnasoLxKAJBXFhd&#10;c6kg36+GPyCcR9bYWCYFT3KQJh+DOcbaPnhL950vRQhhF6OCyvs2ltIVFRl0I9sSB+5kO4M+wK6U&#10;usNHCDeNnETRtzRYc2iosKVlRcVldzMKrtnf4jk9t2e/Rpvlv3izx0Om1Ndnv5iB8NT7t/jl3mgF&#10;k7A+fAk/QCb/AAAA//8DAFBLAQItABQABgAIAAAAIQDb4fbL7gAAAIUBAAATAAAAAAAAAAAAAAAA&#10;AAAAAABbQ29udGVudF9UeXBlc10ueG1sUEsBAi0AFAAGAAgAAAAhAFr0LFu/AAAAFQEAAAsAAAAA&#10;AAAAAAAAAAAAHwEAAF9yZWxzLy5yZWxzUEsBAi0AFAAGAAgAAAAhANd3+L7BAAAA2wAAAA8AAAAA&#10;AAAAAAAAAAAABwIAAGRycy9kb3ducmV2LnhtbFBLBQYAAAAAAwADALcAAAD1AgAAAAA=&#10;">
                      <v:imagedata r:id="rId21" o:title="hexagon 3"/>
                    </v:shape>
                    <v:shape id="Graphic 21" o:spid="_x0000_s1029" type="#_x0000_t75" alt="hexagon 4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KkHxAAAANsAAAAPAAAAZHJzL2Rvd25yZXYueG1sRI/NbsIw&#10;EITvlXgHa5F6K05oVZUQgygSam+0/Nw38ZJExOvUNiF9e4xUqcfRzHyjyZeDaUVPzjeWFaSTBARx&#10;aXXDlYLDfvP0BsIHZI2tZVLwSx6Wi9FDjpm2V/6mfhcqESHsM1RQh9BlUvqyJoN+Yjvi6J2sMxii&#10;dJXUDq8Rblo5TZJXabDhuFBjR+uayvPuYhTsn38Os/4LnXu5pLR9L47bj6JV6nE8rOYgAg3hP/zX&#10;/tQKpincv8QfIBc3AAAA//8DAFBLAQItABQABgAIAAAAIQDb4fbL7gAAAIUBAAATAAAAAAAAAAAA&#10;AAAAAAAAAABbQ29udGVudF9UeXBlc10ueG1sUEsBAi0AFAAGAAgAAAAhAFr0LFu/AAAAFQEAAAsA&#10;AAAAAAAAAAAAAAAAHwEAAF9yZWxzLy5yZWxzUEsBAi0AFAAGAAgAAAAhAARkqQfEAAAA2wAAAA8A&#10;AAAAAAAAAAAAAAAABwIAAGRycy9kb3ducmV2LnhtbFBLBQYAAAAAAwADALcAAAD4AgAAAAA=&#10;">
                      <v:imagedata r:id="rId22" o:title="hexagon 4"/>
                    </v:shape>
                  </v:group>
                </w:pict>
              </mc:Fallback>
            </mc:AlternateContent>
          </w:r>
          <w:r w:rsidR="005D120C"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1E7DFC83" wp14:editId="624CEEA0">
                <wp:simplePos x="0" y="0"/>
                <wp:positionH relativeFrom="column">
                  <wp:posOffset>5012056</wp:posOffset>
                </wp:positionH>
                <wp:positionV relativeFrom="paragraph">
                  <wp:posOffset>6761050</wp:posOffset>
                </wp:positionV>
                <wp:extent cx="2345690" cy="2715131"/>
                <wp:effectExtent l="0" t="0" r="0" b="9525"/>
                <wp:wrapNone/>
                <wp:docPr id="23" name="Graphic 23" descr="hexago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Graphic 13" descr="hexagon 1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483" cy="2719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eastAsiaTheme="majorEastAsia" w:hAnsiTheme="majorHAnsi" w:cstheme="majorBidi"/>
              <w:color w:val="F3642C" w:themeColor="text2"/>
              <w:spacing w:val="5"/>
              <w:kern w:val="28"/>
              <w:sz w:val="96"/>
              <w:szCs w:val="56"/>
              <w14:ligatures w14:val="standardContextual"/>
              <w14:cntxtAlts/>
            </w:rPr>
            <w:br w:type="page"/>
          </w:r>
        </w:p>
      </w:sdtContent>
    </w:sdt>
    <w:sdt>
      <w:sdtPr>
        <w:id w:val="-189503477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i w:val="0"/>
          <w:noProof/>
          <w:color w:val="auto"/>
          <w:sz w:val="22"/>
          <w:szCs w:val="22"/>
        </w:rPr>
      </w:sdtEndPr>
      <w:sdtContent>
        <w:p w14:paraId="31173674" w14:textId="7C53882A" w:rsidR="00150982" w:rsidRPr="00150982" w:rsidRDefault="00150982" w:rsidP="00150982">
          <w:pPr>
            <w:pStyle w:val="TOCHeading"/>
            <w:jc w:val="center"/>
            <w:rPr>
              <w:i w:val="0"/>
              <w:iCs/>
              <w:lang w:val="id-ID"/>
            </w:rPr>
          </w:pPr>
          <w:r w:rsidRPr="00150982">
            <w:rPr>
              <w:i w:val="0"/>
              <w:iCs/>
              <w:lang w:val="id-ID"/>
            </w:rPr>
            <w:t>Daftar Isi</w:t>
          </w:r>
        </w:p>
        <w:p w14:paraId="76B3279F" w14:textId="2C529395" w:rsidR="0007731B" w:rsidRDefault="00150982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6974" w:history="1">
            <w:r w:rsidR="0007731B"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Akses ke aplikasi</w:t>
            </w:r>
            <w:r w:rsidR="0007731B">
              <w:rPr>
                <w:noProof/>
                <w:webHidden/>
              </w:rPr>
              <w:tab/>
            </w:r>
            <w:r w:rsidR="0007731B">
              <w:rPr>
                <w:noProof/>
                <w:webHidden/>
              </w:rPr>
              <w:fldChar w:fldCharType="begin"/>
            </w:r>
            <w:r w:rsidR="0007731B">
              <w:rPr>
                <w:noProof/>
                <w:webHidden/>
              </w:rPr>
              <w:instrText xml:space="preserve"> PAGEREF _Toc15376974 \h </w:instrText>
            </w:r>
            <w:r w:rsidR="0007731B">
              <w:rPr>
                <w:noProof/>
                <w:webHidden/>
              </w:rPr>
            </w:r>
            <w:r w:rsidR="0007731B">
              <w:rPr>
                <w:noProof/>
                <w:webHidden/>
              </w:rPr>
              <w:fldChar w:fldCharType="separate"/>
            </w:r>
            <w:r w:rsidR="0007731B">
              <w:rPr>
                <w:noProof/>
                <w:webHidden/>
              </w:rPr>
              <w:t>3</w:t>
            </w:r>
            <w:r w:rsidR="0007731B">
              <w:rPr>
                <w:noProof/>
                <w:webHidden/>
              </w:rPr>
              <w:fldChar w:fldCharType="end"/>
            </w:r>
          </w:hyperlink>
        </w:p>
        <w:p w14:paraId="520407E1" w14:textId="6FF5C0D7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75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F2C29" w14:textId="1D99776C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76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Halaman Utama Setelah Berhasil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E1089" w14:textId="425D95EF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77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Penjelasan Tampilan Utama (Dashboard)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D4A7C" w14:textId="48F18C11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78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Grafik keuntungan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F547B" w14:textId="45905B00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79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DFEE" w14:textId="3DF99DF0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80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Master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380DA" w14:textId="6733811F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81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Master data (Supplier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331C4" w14:textId="0D3C48EB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82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Tambah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90EBB" w14:textId="2A3D6214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83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Pembeli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716AA" w14:textId="6C21138C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84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Menambah data pembeli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D65FA" w14:textId="497DBB2E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85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E0915" w14:textId="6509AE5E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86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Tambah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F1544" w14:textId="49919F84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87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F92BE" w14:textId="0562DCA4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88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Tambah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D4FFA" w14:textId="162C6191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89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Kategori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1F233" w14:textId="5A0BF859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90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Satuan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7A32" w14:textId="6490FAD5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91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DD10A" w14:textId="5E7E5488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92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Pembelian Toko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956A8" w14:textId="416AB5F1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93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Pembelian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E45C5" w14:textId="382464E4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94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Memproses transaksi pembelian toko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76F22" w14:textId="5176D88B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95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Pembelian distributor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F39A7" w14:textId="03940C87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96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Penjualan Partai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38E64" w14:textId="40FF3B18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97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Penjualan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A5A2F" w14:textId="434E83CC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98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Penjualan Eceran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29E56" w14:textId="0BF0D6B2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6999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Transaksi Lain-lain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0F3E1" w14:textId="2D804ABC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7000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Laporan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8BFC7" w14:textId="32A98E4B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7001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Laporan penjualan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2023F" w14:textId="767D52CC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7002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Laporan Pembelian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CF344" w14:textId="22C92FF5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7003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Laporan Transaksi Lain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D6361" w14:textId="00E64E8F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7004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Laporan Laba rugi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A3463" w14:textId="2FA7C776" w:rsidR="0007731B" w:rsidRDefault="0007731B">
          <w:pPr>
            <w:pStyle w:val="TOC2"/>
            <w:tabs>
              <w:tab w:val="right" w:leader="dot" w:pos="10070"/>
            </w:tabs>
            <w:rPr>
              <w:noProof/>
              <w:lang w:val="id-ID" w:eastAsia="id-ID"/>
            </w:rPr>
          </w:pPr>
          <w:hyperlink w:anchor="_Toc15377005" w:history="1">
            <w:r w:rsidRPr="006A0E3F">
              <w:rPr>
                <w:rStyle w:val="Hyperlink"/>
                <w:rFonts w:ascii="Times New Roman" w:hAnsi="Times New Roman" w:cs="Times New Roman"/>
                <w:noProof/>
                <w:spacing w:val="5"/>
                <w:kern w:val="28"/>
                <w:lang w:val="id-ID"/>
                <w14:ligatures w14:val="standardContextual"/>
                <w14:cntxtAlts/>
              </w:rPr>
              <w:t>Pengaturan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0BC15" w14:textId="21528B35" w:rsidR="00150982" w:rsidRDefault="00150982">
          <w:r>
            <w:rPr>
              <w:b/>
              <w:bCs/>
              <w:noProof/>
            </w:rPr>
            <w:fldChar w:fldCharType="end"/>
          </w:r>
        </w:p>
      </w:sdtContent>
    </w:sdt>
    <w:p w14:paraId="0CF34234" w14:textId="6B3F86AD" w:rsidR="00150982" w:rsidRPr="00150982" w:rsidRDefault="00150982" w:rsidP="00150982">
      <w:pPr>
        <w:rPr>
          <w:rFonts w:ascii="Times New Roman" w:eastAsiaTheme="majorEastAsia" w:hAnsi="Times New Roman" w:cs="Times New Roman"/>
          <w:bCs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br w:type="page"/>
      </w:r>
    </w:p>
    <w:p w14:paraId="5981EA73" w14:textId="1C1224E7" w:rsidR="00172D10" w:rsidRPr="00150982" w:rsidRDefault="00C54E34" w:rsidP="00150982">
      <w:pPr>
        <w:pStyle w:val="Heading2"/>
        <w:rPr>
          <w:rFonts w:ascii="Times New Roman" w:hAnsi="Times New Roman" w:cs="Times New Roman"/>
          <w:b w:val="0"/>
          <w:bCs w:val="0"/>
          <w:color w:val="auto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0" w:name="_Toc15376974"/>
      <w:r w:rsidRPr="00150982">
        <w:rPr>
          <w:rFonts w:ascii="Times New Roman" w:hAnsi="Times New Roman" w:cs="Times New Roman"/>
          <w:b w:val="0"/>
          <w:bCs w:val="0"/>
          <w:color w:val="auto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Akses ke aplikasi</w:t>
      </w:r>
      <w:bookmarkEnd w:id="0"/>
    </w:p>
    <w:p w14:paraId="606A66AF" w14:textId="77777777" w:rsidR="00150982" w:rsidRDefault="0015098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680C2267" w14:textId="77777777" w:rsidR="009C77BD" w:rsidRDefault="009C77BD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9C77BD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3C6B6371" wp14:editId="7ED2AE6E">
            <wp:extent cx="6041204" cy="2922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6531" cy="29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C773" w14:textId="77777777" w:rsidR="00C54E34" w:rsidRDefault="00C54E3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Langkah – langkah :</w:t>
      </w:r>
    </w:p>
    <w:p w14:paraId="31404E2F" w14:textId="77777777" w:rsidR="009C77BD" w:rsidRDefault="00C54E34" w:rsidP="00C54E34">
      <w:pPr>
        <w:pStyle w:val="ListParagraph"/>
        <w:numPr>
          <w:ilvl w:val="0"/>
          <w:numId w:val="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C54E34"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Buka browser (Google Chrome/ Mozila ) pilih salah satu,</w:t>
      </w:r>
    </w:p>
    <w:p w14:paraId="0B043EE3" w14:textId="77777777" w:rsidR="00C54E34" w:rsidRDefault="00C54E34" w:rsidP="00C54E34">
      <w:pPr>
        <w:pStyle w:val="ListParagraph"/>
        <w:numPr>
          <w:ilvl w:val="0"/>
          <w:numId w:val="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Inputkan alamat aplikasi seperti gambar diatas (localhost/toko_material)</w:t>
      </w:r>
    </w:p>
    <w:p w14:paraId="3CED4DD3" w14:textId="77777777" w:rsidR="00C54E34" w:rsidRPr="00C54E34" w:rsidRDefault="00C54E34" w:rsidP="00C54E34">
      <w:pPr>
        <w:ind w:left="360"/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49032DB4" w14:textId="19FD3DFE" w:rsidR="00150982" w:rsidRPr="00150982" w:rsidRDefault="00C54E34" w:rsidP="00150982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1" w:name="_Toc15376975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Login</w:t>
      </w:r>
      <w:bookmarkEnd w:id="1"/>
    </w:p>
    <w:p w14:paraId="10F3CCEC" w14:textId="77777777" w:rsidR="00C54E34" w:rsidRDefault="00C54E34" w:rsidP="00C54E3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2" w:name="_GoBack"/>
      <w:r w:rsidRPr="00C54E34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737A9DA1" wp14:editId="41FE2A71">
            <wp:extent cx="5835721" cy="3183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7600" cy="31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7409245E" w14:textId="305CD1FB" w:rsidR="00C54E34" w:rsidRPr="00C54E34" w:rsidRDefault="00C54E34" w:rsidP="00C54E34">
      <w:pPr>
        <w:pStyle w:val="ListParagraph"/>
        <w:numPr>
          <w:ilvl w:val="0"/>
          <w:numId w:val="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3" w:name="_Hlk15377636"/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 xml:space="preserve">Setelah selesai memasukkan alamat aplikasi, maka akan muncul tampilan untuk memasukkan </w:t>
      </w:r>
      <w:r>
        <w:rPr>
          <w:rFonts w:ascii="Times New Roman" w:eastAsiaTheme="majorEastAsia" w:hAnsi="Times New Roman" w:cs="Times New Roman"/>
          <w:b/>
          <w:bCs/>
          <w:spacing w:val="5"/>
          <w:kern w:val="28"/>
          <w:sz w:val="24"/>
          <w:szCs w:val="24"/>
          <w:lang w:val="id-ID"/>
          <w14:ligatures w14:val="standardContextual"/>
          <w14:cntxtAlts/>
        </w:rPr>
        <w:t>Usernam</w:t>
      </w:r>
      <w:r w:rsidR="002A67E7">
        <w:rPr>
          <w:rFonts w:ascii="Times New Roman" w:eastAsiaTheme="majorEastAsia" w:hAnsi="Times New Roman" w:cs="Times New Roman"/>
          <w:b/>
          <w:bCs/>
          <w:spacing w:val="5"/>
          <w:kern w:val="28"/>
          <w:sz w:val="24"/>
          <w:szCs w:val="24"/>
          <w:lang w:val="id-ID"/>
          <w14:ligatures w14:val="standardContextual"/>
          <w14:cntxtAlts/>
        </w:rPr>
        <w:t>e</w:t>
      </w:r>
      <w:r>
        <w:rPr>
          <w:rFonts w:ascii="Times New Roman" w:eastAsiaTheme="majorEastAsia" w:hAnsi="Times New Roman" w:cs="Times New Roman"/>
          <w:b/>
          <w:bCs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 </w:t>
      </w: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dan </w:t>
      </w:r>
      <w:r>
        <w:rPr>
          <w:rFonts w:ascii="Times New Roman" w:eastAsiaTheme="majorEastAsia" w:hAnsi="Times New Roman" w:cs="Times New Roman"/>
          <w:b/>
          <w:bCs/>
          <w:spacing w:val="5"/>
          <w:kern w:val="28"/>
          <w:sz w:val="24"/>
          <w:szCs w:val="24"/>
          <w:lang w:val="id-ID"/>
          <w14:ligatures w14:val="standardContextual"/>
          <w14:cntxtAlts/>
        </w:rPr>
        <w:t>Password</w:t>
      </w:r>
    </w:p>
    <w:p w14:paraId="1DC5118D" w14:textId="77777777" w:rsidR="00C54E34" w:rsidRPr="00182EC7" w:rsidRDefault="00C54E34" w:rsidP="00C54E34">
      <w:pPr>
        <w:pStyle w:val="ListParagraph"/>
        <w:numPr>
          <w:ilvl w:val="0"/>
          <w:numId w:val="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Masukkan Username </w:t>
      </w:r>
      <w:r w:rsidR="00182EC7">
        <w:rPr>
          <w:rFonts w:ascii="Times New Roman" w:eastAsiaTheme="majorEastAsia" w:hAnsi="Times New Roman" w:cs="Times New Roman"/>
          <w:b/>
          <w:bCs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CT-ADM-0001 </w:t>
      </w:r>
      <w:r w:rsidR="00182EC7"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dan Password </w:t>
      </w:r>
      <w:r w:rsidR="00182EC7">
        <w:rPr>
          <w:rFonts w:ascii="Times New Roman" w:eastAsiaTheme="majorEastAsia" w:hAnsi="Times New Roman" w:cs="Times New Roman"/>
          <w:b/>
          <w:bCs/>
          <w:spacing w:val="5"/>
          <w:kern w:val="28"/>
          <w:sz w:val="24"/>
          <w:szCs w:val="24"/>
          <w:lang w:val="id-ID"/>
          <w14:ligatures w14:val="standardContextual"/>
          <w14:cntxtAlts/>
        </w:rPr>
        <w:t>12345678</w:t>
      </w:r>
    </w:p>
    <w:p w14:paraId="2C3F1B2D" w14:textId="77777777" w:rsidR="00182EC7" w:rsidRDefault="00182EC7" w:rsidP="00C54E34">
      <w:pPr>
        <w:pStyle w:val="ListParagraph"/>
        <w:numPr>
          <w:ilvl w:val="0"/>
          <w:numId w:val="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Klik  “ Masuk “</w:t>
      </w:r>
    </w:p>
    <w:bookmarkEnd w:id="3"/>
    <w:p w14:paraId="0C0255BB" w14:textId="77777777" w:rsidR="00182EC7" w:rsidRDefault="00182EC7" w:rsidP="00182EC7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509FAC3E" w14:textId="3C98BE89" w:rsidR="00182EC7" w:rsidRDefault="00182EC7" w:rsidP="00150982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4" w:name="_Toc15376976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Halaman Utama Setelah Berhasil Login</w:t>
      </w:r>
      <w:bookmarkEnd w:id="4"/>
    </w:p>
    <w:p w14:paraId="4AD25C25" w14:textId="77777777" w:rsidR="00150982" w:rsidRPr="00150982" w:rsidRDefault="00150982" w:rsidP="00150982">
      <w:pPr>
        <w:rPr>
          <w:lang w:val="id-ID"/>
        </w:rPr>
      </w:pPr>
    </w:p>
    <w:p w14:paraId="189FA10A" w14:textId="77777777" w:rsidR="00182EC7" w:rsidRDefault="00182EC7" w:rsidP="00182EC7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4EAEFBC1" wp14:editId="29FCF8A0">
            <wp:extent cx="6400800" cy="3598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C04B" w14:textId="77777777" w:rsidR="00EF55A3" w:rsidRDefault="00EF55A3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br w:type="page"/>
      </w:r>
    </w:p>
    <w:p w14:paraId="5B6AD7E8" w14:textId="77777777" w:rsidR="00EF55A3" w:rsidRDefault="00EF55A3" w:rsidP="00150982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5" w:name="_Toc15376977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Penjelasan Tampilan Utama (Dashboard)</w:t>
      </w:r>
      <w:bookmarkEnd w:id="5"/>
    </w:p>
    <w:p w14:paraId="2CE9D73E" w14:textId="77777777" w:rsidR="00EF55A3" w:rsidRDefault="00EF55A3" w:rsidP="00182EC7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68DADFF9" wp14:editId="2FCF4919">
            <wp:extent cx="8263715" cy="438706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8778" cy="442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37F2" w14:textId="77777777" w:rsidR="00EF55A3" w:rsidRPr="00EF55A3" w:rsidRDefault="00EF55A3" w:rsidP="00EF55A3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Akan dijelaskan lebih rinci di halaman selanjutnya</w:t>
      </w:r>
    </w:p>
    <w:p w14:paraId="0AB61144" w14:textId="77777777" w:rsidR="00EF55A3" w:rsidRDefault="00EF55A3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Title Web</w:t>
      </w:r>
    </w:p>
    <w:p w14:paraId="05C102B9" w14:textId="77777777" w:rsidR="00EF55A3" w:rsidRDefault="00EF55A3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Nama aplikasi</w:t>
      </w:r>
    </w:p>
    <w:p w14:paraId="58921C57" w14:textId="77777777" w:rsidR="00EF55A3" w:rsidRDefault="00EF55A3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Dashboard  : tampilan utama aplikasi</w:t>
      </w:r>
    </w:p>
    <w:p w14:paraId="78562B17" w14:textId="77777777" w:rsidR="00EF55A3" w:rsidRDefault="00EF55A3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Tampilan grafik  keuntungan Penjualan</w:t>
      </w:r>
    </w:p>
    <w:p w14:paraId="1CC00A5E" w14:textId="77777777" w:rsidR="00EF55A3" w:rsidRDefault="00EF55A3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Profil, terdapat nama dan juga posisi pengguna(administrator/karyawan)</w:t>
      </w:r>
    </w:p>
    <w:p w14:paraId="0E5A791D" w14:textId="77777777" w:rsidR="00EF55A3" w:rsidRDefault="00EF55A3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Mater data, menu untuk semua data yang ada </w:t>
      </w:r>
    </w:p>
    <w:p w14:paraId="3FE51385" w14:textId="77777777" w:rsidR="00EF55A3" w:rsidRDefault="00EF55A3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Transaksi</w:t>
      </w:r>
    </w:p>
    <w:p w14:paraId="522AA1D1" w14:textId="77777777" w:rsidR="00EF55A3" w:rsidRDefault="00EF55A3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Laporan, Rician laporan </w:t>
      </w:r>
    </w:p>
    <w:p w14:paraId="488EBA39" w14:textId="77777777" w:rsidR="00EF55A3" w:rsidRDefault="00EF55A3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Pengaturan aplikasi</w:t>
      </w:r>
    </w:p>
    <w:p w14:paraId="268AFABE" w14:textId="77777777" w:rsidR="00EF55A3" w:rsidRDefault="00EF55A3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Filter data (penjualan eceran dan penjualan partai</w:t>
      </w:r>
    </w:p>
    <w:p w14:paraId="3CC2234A" w14:textId="77777777" w:rsidR="00EF55A3" w:rsidRDefault="00675564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Daftar konsumen yang belum melunasi pembayaran</w:t>
      </w:r>
    </w:p>
    <w:p w14:paraId="7ED0A6AB" w14:textId="77777777" w:rsidR="00675564" w:rsidRDefault="00675564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Jumlah untuk melihat bayaknya data yang belum lunas (1-100)</w:t>
      </w:r>
    </w:p>
    <w:p w14:paraId="2596F7B1" w14:textId="77777777" w:rsidR="00675564" w:rsidRDefault="00675564" w:rsidP="00EF55A3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Pencarian untuk melihat konsumen yang belum lusan</w:t>
      </w:r>
    </w:p>
    <w:p w14:paraId="2BA907A9" w14:textId="77777777" w:rsidR="00675564" w:rsidRDefault="00675564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Pembahan lebih rinci.</w:t>
      </w:r>
    </w:p>
    <w:p w14:paraId="5CD4C916" w14:textId="77777777" w:rsidR="00150982" w:rsidRDefault="00150982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0E97A761" w14:textId="6A3332A0" w:rsidR="00675564" w:rsidRDefault="00675564" w:rsidP="00150982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6" w:name="_Toc15376978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Grafik keuntungan</w:t>
      </w:r>
      <w:bookmarkEnd w:id="6"/>
    </w:p>
    <w:p w14:paraId="282D4F38" w14:textId="6747DB2D" w:rsidR="00150982" w:rsidRDefault="00150982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2ED43E1B" wp14:editId="76624C5C">
            <wp:extent cx="6400800" cy="1902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491" w14:textId="77777777" w:rsidR="00675564" w:rsidRDefault="00675564" w:rsidP="00150982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7" w:name="_Toc15376979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Profil</w:t>
      </w:r>
      <w:bookmarkEnd w:id="7"/>
    </w:p>
    <w:p w14:paraId="02D96E97" w14:textId="77777777" w:rsidR="00675564" w:rsidRDefault="00675564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3E33FE4D" wp14:editId="6BAFAEFB">
            <wp:extent cx="2028825" cy="1114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      </w:t>
      </w:r>
      <w:r>
        <w:rPr>
          <w:noProof/>
        </w:rPr>
        <w:drawing>
          <wp:inline distT="0" distB="0" distL="0" distR="0" wp14:anchorId="4DD8B94F" wp14:editId="0E49FBB8">
            <wp:extent cx="1409700" cy="1057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   </w:t>
      </w:r>
      <w:r>
        <w:rPr>
          <w:noProof/>
        </w:rPr>
        <w:drawing>
          <wp:inline distT="0" distB="0" distL="0" distR="0" wp14:anchorId="474A8A86" wp14:editId="11B117DD">
            <wp:extent cx="2114550" cy="165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3726" w14:textId="77777777" w:rsidR="00675564" w:rsidRDefault="00675564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Terdapat nama dan juga posisi yang membedakan dalam penggunaan aplikasi antara administrator dan pegawai, administrator dan pegawai dapat login dan juga logout dari aplikasi</w:t>
      </w:r>
    </w:p>
    <w:p w14:paraId="29401B44" w14:textId="1B62B62E" w:rsidR="00675564" w:rsidRDefault="00150982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br w:type="page"/>
      </w:r>
    </w:p>
    <w:p w14:paraId="1E04DD9C" w14:textId="77777777" w:rsidR="00675564" w:rsidRDefault="00675564" w:rsidP="00150982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8" w:name="_Toc15376980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Master Data</w:t>
      </w:r>
      <w:bookmarkEnd w:id="8"/>
    </w:p>
    <w:p w14:paraId="3BB65BA6" w14:textId="77777777" w:rsidR="00402A3D" w:rsidRDefault="00402A3D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Semua data” yang ada di aplikasi diatur pada menu master data oleh admin</w:t>
      </w:r>
    </w:p>
    <w:p w14:paraId="5DE6CF10" w14:textId="77777777" w:rsidR="00675564" w:rsidRDefault="00675564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anchor distT="0" distB="0" distL="114300" distR="114300" simplePos="0" relativeHeight="251669504" behindDoc="1" locked="0" layoutInCell="1" allowOverlap="1" wp14:anchorId="51ED4350" wp14:editId="163C3F96">
            <wp:simplePos x="0" y="0"/>
            <wp:positionH relativeFrom="column">
              <wp:posOffset>2569</wp:posOffset>
            </wp:positionH>
            <wp:positionV relativeFrom="paragraph">
              <wp:posOffset>3332</wp:posOffset>
            </wp:positionV>
            <wp:extent cx="3524250" cy="4469130"/>
            <wp:effectExtent l="0" t="0" r="0" b="7620"/>
            <wp:wrapTight wrapText="bothSides">
              <wp:wrapPolygon edited="0">
                <wp:start x="0" y="0"/>
                <wp:lineTo x="0" y="21545"/>
                <wp:lineTo x="21483" y="21545"/>
                <wp:lineTo x="2148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277E5" w14:textId="77777777" w:rsidR="00675564" w:rsidRDefault="00402A3D" w:rsidP="00402A3D">
      <w:pPr>
        <w:pStyle w:val="ListParagraph"/>
        <w:numPr>
          <w:ilvl w:val="0"/>
          <w:numId w:val="4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Supplier/ Pemasok</w:t>
      </w:r>
    </w:p>
    <w:p w14:paraId="45DE7949" w14:textId="77777777" w:rsidR="00402A3D" w:rsidRDefault="00402A3D" w:rsidP="00402A3D">
      <w:pPr>
        <w:pStyle w:val="ListParagraph"/>
        <w:numPr>
          <w:ilvl w:val="0"/>
          <w:numId w:val="4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Pembeli/ Langganan</w:t>
      </w:r>
    </w:p>
    <w:p w14:paraId="02DFD158" w14:textId="77777777" w:rsidR="00402A3D" w:rsidRDefault="00402A3D" w:rsidP="00402A3D">
      <w:pPr>
        <w:pStyle w:val="ListParagraph"/>
        <w:numPr>
          <w:ilvl w:val="0"/>
          <w:numId w:val="4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Barang Dagangan</w:t>
      </w:r>
    </w:p>
    <w:p w14:paraId="5F6EDF0E" w14:textId="77777777" w:rsidR="00402A3D" w:rsidRDefault="00402A3D" w:rsidP="00402A3D">
      <w:pPr>
        <w:pStyle w:val="ListParagraph"/>
        <w:numPr>
          <w:ilvl w:val="0"/>
          <w:numId w:val="4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Pengguna/ User</w:t>
      </w:r>
    </w:p>
    <w:p w14:paraId="3B6FFDDF" w14:textId="77777777" w:rsidR="00402A3D" w:rsidRDefault="00402A3D" w:rsidP="00402A3D">
      <w:pPr>
        <w:pStyle w:val="ListParagraph"/>
        <w:numPr>
          <w:ilvl w:val="0"/>
          <w:numId w:val="4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Kategori Barang</w:t>
      </w:r>
    </w:p>
    <w:p w14:paraId="526B2010" w14:textId="77777777" w:rsidR="00402A3D" w:rsidRPr="00402A3D" w:rsidRDefault="00402A3D" w:rsidP="00402A3D">
      <w:pPr>
        <w:pStyle w:val="ListParagraph"/>
        <w:numPr>
          <w:ilvl w:val="0"/>
          <w:numId w:val="4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Satuan Barang</w:t>
      </w:r>
    </w:p>
    <w:p w14:paraId="72B9EDA9" w14:textId="77777777" w:rsidR="00675564" w:rsidRDefault="00675564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61DF6327" w14:textId="77777777" w:rsidR="00402A3D" w:rsidRDefault="00402A3D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51EBCBA0" w14:textId="77777777" w:rsidR="00402A3D" w:rsidRDefault="00402A3D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5DEF87A6" w14:textId="77777777" w:rsidR="00402A3D" w:rsidRDefault="00402A3D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4933D2EE" w14:textId="77777777" w:rsidR="00402A3D" w:rsidRDefault="00402A3D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642FD651" w14:textId="77777777" w:rsidR="00402A3D" w:rsidRDefault="00402A3D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1A3DC3CF" w14:textId="77777777" w:rsidR="00402A3D" w:rsidRDefault="00402A3D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4E8DA2A2" w14:textId="77777777" w:rsidR="00402A3D" w:rsidRDefault="00402A3D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2AA4F0CD" w14:textId="77777777" w:rsidR="00402A3D" w:rsidRDefault="00402A3D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04EEBD9F" w14:textId="77777777" w:rsidR="00150982" w:rsidRDefault="00150982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14B6BB0C" w14:textId="34F3B836" w:rsidR="00402A3D" w:rsidRDefault="00402A3D" w:rsidP="00150982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9" w:name="_Toc15376981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Master data (Supplier )</w:t>
      </w:r>
      <w:bookmarkEnd w:id="9"/>
    </w:p>
    <w:p w14:paraId="41327547" w14:textId="77777777" w:rsidR="00402A3D" w:rsidRDefault="00402A3D" w:rsidP="00675564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402A3D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20602A12" wp14:editId="243AC072">
            <wp:extent cx="6400800" cy="1845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0E4B" w14:textId="77777777" w:rsidR="00402A3D" w:rsidRDefault="00402A3D" w:rsidP="00402A3D">
      <w:pPr>
        <w:pStyle w:val="ListParagraph"/>
        <w:numPr>
          <w:ilvl w:val="0"/>
          <w:numId w:val="5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Menambah</w:t>
      </w:r>
      <w:r w:rsidR="00495D29"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 Supplier</w:t>
      </w:r>
    </w:p>
    <w:p w14:paraId="2D93237F" w14:textId="77777777" w:rsidR="00495D29" w:rsidRDefault="00495D29" w:rsidP="00402A3D">
      <w:pPr>
        <w:pStyle w:val="ListParagraph"/>
        <w:numPr>
          <w:ilvl w:val="0"/>
          <w:numId w:val="5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Daftar Supplier yang telah ditambah</w:t>
      </w:r>
    </w:p>
    <w:p w14:paraId="00C58739" w14:textId="77777777" w:rsidR="00495D29" w:rsidRDefault="00495D29" w:rsidP="00402A3D">
      <w:pPr>
        <w:pStyle w:val="ListParagraph"/>
        <w:numPr>
          <w:ilvl w:val="0"/>
          <w:numId w:val="5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Mencari Supplier yang sebelumnya sudah pernah ditambah</w:t>
      </w:r>
    </w:p>
    <w:p w14:paraId="34E13F25" w14:textId="77777777" w:rsidR="00495D29" w:rsidRDefault="00495D29" w:rsidP="00402A3D">
      <w:pPr>
        <w:pStyle w:val="ListParagraph"/>
        <w:numPr>
          <w:ilvl w:val="0"/>
          <w:numId w:val="5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Update/edit atau mengubah data Supplier</w:t>
      </w:r>
    </w:p>
    <w:p w14:paraId="40403314" w14:textId="77777777" w:rsidR="00495D29" w:rsidRDefault="00495D29" w:rsidP="00402A3D">
      <w:pPr>
        <w:pStyle w:val="ListParagraph"/>
        <w:numPr>
          <w:ilvl w:val="0"/>
          <w:numId w:val="5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Menghapus Supplier</w:t>
      </w:r>
    </w:p>
    <w:p w14:paraId="79F453ED" w14:textId="77777777" w:rsidR="00495D29" w:rsidRDefault="00495D29" w:rsidP="00495D29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2D44A289" w14:textId="77777777" w:rsidR="00495D29" w:rsidRDefault="00495D29" w:rsidP="00150982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10" w:name="_Toc15376982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Tambah Supplier</w:t>
      </w:r>
      <w:bookmarkEnd w:id="10"/>
    </w:p>
    <w:p w14:paraId="3D1C29ED" w14:textId="77777777" w:rsidR="00495D29" w:rsidRDefault="00495D29" w:rsidP="00495D29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7CF588F6" wp14:editId="7294445E">
            <wp:extent cx="3996647" cy="2438253"/>
            <wp:effectExtent l="0" t="0" r="444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5045" cy="244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3FDC" w14:textId="77777777" w:rsidR="00495D29" w:rsidRDefault="00495D29" w:rsidP="00495D29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Setelah button “Tambah Supplier” di klik maka akan muncul tampilan seperti diatas,</w:t>
      </w:r>
    </w:p>
    <w:p w14:paraId="057BE82A" w14:textId="77777777" w:rsidR="00495D29" w:rsidRDefault="00495D29" w:rsidP="00495D29">
      <w:pPr>
        <w:pStyle w:val="ListParagraph"/>
        <w:numPr>
          <w:ilvl w:val="0"/>
          <w:numId w:val="6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Dianjurkan untuk mengisi semua data yang dibutuhkan, antara lain (Nama Toko, Nama penanggung jawab, alamat, no telp)</w:t>
      </w:r>
    </w:p>
    <w:p w14:paraId="7D8655DE" w14:textId="77777777" w:rsidR="00495D29" w:rsidRPr="00495D29" w:rsidRDefault="00495D29" w:rsidP="00495D29">
      <w:pPr>
        <w:pStyle w:val="ListParagraph"/>
        <w:numPr>
          <w:ilvl w:val="0"/>
          <w:numId w:val="6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Jika tidak diinputkan salah satu makan akan muncul peringatan seperti pada gambar dibawah</w:t>
      </w:r>
    </w:p>
    <w:p w14:paraId="259911D9" w14:textId="77777777" w:rsidR="00495D29" w:rsidRDefault="00495D29" w:rsidP="00495D29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3D0FC5DB" wp14:editId="21263834">
            <wp:extent cx="4725378" cy="313361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0588" cy="31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7065" w14:textId="77777777" w:rsidR="00495D29" w:rsidRDefault="00495D29" w:rsidP="00495D29">
      <w:pPr>
        <w:pStyle w:val="ListParagraph"/>
        <w:numPr>
          <w:ilvl w:val="0"/>
          <w:numId w:val="6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Setelah data sudah diinputkan kemudian klik button “simpan”</w:t>
      </w:r>
    </w:p>
    <w:p w14:paraId="683AC63B" w14:textId="77777777" w:rsidR="00495D29" w:rsidRDefault="00495D29" w:rsidP="00495D29">
      <w:pPr>
        <w:pStyle w:val="ListParagraph"/>
        <w:numPr>
          <w:ilvl w:val="0"/>
          <w:numId w:val="6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Jika tidak jadi menambah data supplier klik button “batal”</w:t>
      </w:r>
    </w:p>
    <w:p w14:paraId="31D3A2DF" w14:textId="77777777" w:rsidR="00495D29" w:rsidRDefault="003C31FB" w:rsidP="00495D29">
      <w:pPr>
        <w:pStyle w:val="ListParagraph"/>
        <w:numPr>
          <w:ilvl w:val="0"/>
          <w:numId w:val="6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Setelah data berhasil disimpan, maka data akan terdapat pada daftar supplier, seperti gambar dibawah</w:t>
      </w:r>
    </w:p>
    <w:p w14:paraId="50BF11B3" w14:textId="07E1C004" w:rsidR="003C31FB" w:rsidRDefault="003C31FB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5246EDF8" wp14:editId="06241D16">
            <wp:extent cx="6400800" cy="20351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E28F" w14:textId="77777777" w:rsidR="003C31FB" w:rsidRDefault="003C31FB" w:rsidP="00150982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11" w:name="_Toc15376983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Pembeli</w:t>
      </w:r>
      <w:bookmarkEnd w:id="11"/>
    </w:p>
    <w:p w14:paraId="01FE5C53" w14:textId="77777777" w:rsidR="003C31FB" w:rsidRDefault="003C31FB" w:rsidP="003C31FB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3C31FB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327C8E3D" wp14:editId="6F698B4E">
            <wp:extent cx="6400800" cy="18846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7D80" w14:textId="77777777" w:rsidR="003C31FB" w:rsidRDefault="003C31FB" w:rsidP="003C31FB">
      <w:pPr>
        <w:pStyle w:val="ListParagraph"/>
        <w:numPr>
          <w:ilvl w:val="0"/>
          <w:numId w:val="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Menambah Pembeli, Langganan</w:t>
      </w:r>
    </w:p>
    <w:p w14:paraId="2A634476" w14:textId="77777777" w:rsidR="003C31FB" w:rsidRDefault="003C31FB" w:rsidP="003C31FB">
      <w:pPr>
        <w:pStyle w:val="ListParagraph"/>
        <w:numPr>
          <w:ilvl w:val="0"/>
          <w:numId w:val="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Update/edit atau mengubah data pembeli</w:t>
      </w:r>
    </w:p>
    <w:p w14:paraId="3D462CBF" w14:textId="77777777" w:rsidR="003C31FB" w:rsidRDefault="003C31FB" w:rsidP="003C31FB">
      <w:pPr>
        <w:pStyle w:val="ListParagraph"/>
        <w:numPr>
          <w:ilvl w:val="0"/>
          <w:numId w:val="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Menghapus data pembeli</w:t>
      </w:r>
    </w:p>
    <w:p w14:paraId="482F78F9" w14:textId="77777777" w:rsidR="003C31FB" w:rsidRDefault="003C31FB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12" w:name="_Toc15376984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Menambah data pembeli</w:t>
      </w:r>
      <w:bookmarkEnd w:id="12"/>
    </w:p>
    <w:p w14:paraId="6040BD46" w14:textId="77777777" w:rsidR="003C31FB" w:rsidRDefault="003C31FB" w:rsidP="003C31FB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3F1224AD" wp14:editId="496AFD68">
            <wp:extent cx="3400746" cy="2338407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4930" cy="23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6980" w14:textId="0A0D6658" w:rsidR="00606486" w:rsidRPr="0007731B" w:rsidRDefault="00606486" w:rsidP="0007731B">
      <w:pPr>
        <w:pStyle w:val="ListParagraph"/>
        <w:numPr>
          <w:ilvl w:val="0"/>
          <w:numId w:val="9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606486"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 xml:space="preserve">Sama halnya menginputkan data supplier </w:t>
      </w: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namun pada pembeli ada tipe pembeli yaitu grosir dan distributor</w:t>
      </w:r>
    </w:p>
    <w:p w14:paraId="16C72506" w14:textId="77777777" w:rsidR="00606486" w:rsidRDefault="00981EB5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13" w:name="_Toc15376985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Barang</w:t>
      </w:r>
      <w:bookmarkEnd w:id="13"/>
    </w:p>
    <w:p w14:paraId="70E422A1" w14:textId="77777777" w:rsidR="00981EB5" w:rsidRDefault="00981EB5" w:rsidP="00606486">
      <w:pPr>
        <w:ind w:left="360"/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981EB5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7C4E87D1" wp14:editId="6BBD5FAC">
            <wp:extent cx="6400800" cy="18599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7751" w14:textId="77777777" w:rsidR="00153A14" w:rsidRDefault="00153A14" w:rsidP="00153A14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Tambah barang</w:t>
      </w:r>
    </w:p>
    <w:p w14:paraId="681B4FF1" w14:textId="77777777" w:rsidR="00153A14" w:rsidRDefault="00153A14" w:rsidP="00153A14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Update/edit atau mengubah data barang</w:t>
      </w:r>
    </w:p>
    <w:p w14:paraId="7AD6B194" w14:textId="77777777" w:rsidR="00153A14" w:rsidRDefault="00153A14" w:rsidP="00153A14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Menghapus data barang</w:t>
      </w:r>
    </w:p>
    <w:p w14:paraId="19678396" w14:textId="77777777" w:rsidR="00153A14" w:rsidRDefault="00845431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14" w:name="_Toc15376986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Tambah Barang</w:t>
      </w:r>
      <w:bookmarkEnd w:id="14"/>
    </w:p>
    <w:p w14:paraId="332FDF0B" w14:textId="4E5BE566" w:rsidR="00845431" w:rsidRPr="00845431" w:rsidRDefault="00FF19A3" w:rsidP="00845431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FF19A3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367C5D7C" wp14:editId="0B54C4FF">
            <wp:extent cx="5416450" cy="453090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8189" cy="453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82C2" w14:textId="77777777" w:rsidR="00606486" w:rsidRPr="00606486" w:rsidRDefault="00606486" w:rsidP="00606486">
      <w:pPr>
        <w:pStyle w:val="ListParagraph"/>
        <w:ind w:left="720" w:firstLine="0"/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7F813D8A" w14:textId="2C1E61C0" w:rsidR="00606486" w:rsidRDefault="00FF19A3" w:rsidP="00FF19A3">
      <w:pPr>
        <w:pStyle w:val="ListParagraph"/>
        <w:numPr>
          <w:ilvl w:val="0"/>
          <w:numId w:val="1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Nama barang</w:t>
      </w:r>
    </w:p>
    <w:p w14:paraId="2498C54A" w14:textId="032B1F26" w:rsidR="00FF19A3" w:rsidRDefault="00FF19A3" w:rsidP="00FF19A3">
      <w:pPr>
        <w:pStyle w:val="ListParagraph"/>
        <w:numPr>
          <w:ilvl w:val="0"/>
          <w:numId w:val="1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Jumlah stok barang</w:t>
      </w:r>
    </w:p>
    <w:p w14:paraId="2856A164" w14:textId="5D9FB13A" w:rsidR="00FF19A3" w:rsidRDefault="00FF19A3" w:rsidP="00FF19A3">
      <w:pPr>
        <w:pStyle w:val="ListParagraph"/>
        <w:numPr>
          <w:ilvl w:val="0"/>
          <w:numId w:val="1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Satuan barang (Karon, Sak, Kg, ml, gr)</w:t>
      </w:r>
    </w:p>
    <w:p w14:paraId="525ED73C" w14:textId="14970BF4" w:rsidR="00FF19A3" w:rsidRDefault="00FF19A3" w:rsidP="00FF19A3">
      <w:pPr>
        <w:pStyle w:val="ListParagraph"/>
        <w:numPr>
          <w:ilvl w:val="0"/>
          <w:numId w:val="1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Harga beli barang</w:t>
      </w:r>
    </w:p>
    <w:p w14:paraId="01B23D0D" w14:textId="17F802A5" w:rsidR="00FF19A3" w:rsidRDefault="00FF19A3" w:rsidP="00FF19A3">
      <w:pPr>
        <w:pStyle w:val="ListParagraph"/>
        <w:numPr>
          <w:ilvl w:val="0"/>
          <w:numId w:val="1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Harga jual eceran</w:t>
      </w:r>
    </w:p>
    <w:p w14:paraId="208A373B" w14:textId="50512F22" w:rsidR="00FF19A3" w:rsidRDefault="00FF19A3" w:rsidP="00FF19A3">
      <w:pPr>
        <w:pStyle w:val="ListParagraph"/>
        <w:numPr>
          <w:ilvl w:val="0"/>
          <w:numId w:val="1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Harga grosir/partai</w:t>
      </w:r>
    </w:p>
    <w:p w14:paraId="7F6FB128" w14:textId="57FED788" w:rsidR="00FF19A3" w:rsidRDefault="00FF19A3" w:rsidP="00FF19A3">
      <w:pPr>
        <w:pStyle w:val="ListParagraph"/>
        <w:numPr>
          <w:ilvl w:val="0"/>
          <w:numId w:val="1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Tempat penyimpanan barang ( Gudang A/Toko, Gudang B/Distributor)</w:t>
      </w:r>
    </w:p>
    <w:p w14:paraId="669F65AE" w14:textId="0542B286" w:rsidR="00FF19A3" w:rsidRDefault="00FF19A3" w:rsidP="00FF19A3">
      <w:pPr>
        <w:pStyle w:val="ListParagraph"/>
        <w:numPr>
          <w:ilvl w:val="0"/>
          <w:numId w:val="1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Kategori barang ( obat,bibit,pupuk,ikan, peralatan, ayam)</w:t>
      </w:r>
    </w:p>
    <w:p w14:paraId="6AC78018" w14:textId="24B975BE" w:rsidR="002101D9" w:rsidRDefault="002101D9" w:rsidP="002101D9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Klik simpan untuk menyimpan, klik batal untuk membatalkan</w:t>
      </w:r>
    </w:p>
    <w:p w14:paraId="79E6D189" w14:textId="420A270D" w:rsidR="002101D9" w:rsidRDefault="002101D9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15" w:name="_Toc15376987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Pengguna</w:t>
      </w:r>
      <w:bookmarkEnd w:id="15"/>
    </w:p>
    <w:p w14:paraId="1A88F312" w14:textId="64980F34" w:rsidR="00F05CC2" w:rsidRDefault="00F05CC2" w:rsidP="002101D9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F05CC2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7F45A8AD" wp14:editId="5102698C">
            <wp:extent cx="6400800" cy="1722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2B96" w14:textId="5F178A23" w:rsidR="00F05CC2" w:rsidRDefault="00F05CC2" w:rsidP="00F05CC2">
      <w:pPr>
        <w:pStyle w:val="ListParagraph"/>
        <w:numPr>
          <w:ilvl w:val="0"/>
          <w:numId w:val="1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Tambah pengguna aplikasi</w:t>
      </w:r>
    </w:p>
    <w:p w14:paraId="251B4845" w14:textId="7289A072" w:rsidR="00F05CC2" w:rsidRDefault="00F05CC2" w:rsidP="00F05CC2">
      <w:pPr>
        <w:pStyle w:val="ListParagraph"/>
        <w:numPr>
          <w:ilvl w:val="0"/>
          <w:numId w:val="1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Posisi pengguna aplikasi sebagai administrator atau hanya pegawai</w:t>
      </w:r>
    </w:p>
    <w:p w14:paraId="24DD3039" w14:textId="0E3A608F" w:rsidR="00F05CC2" w:rsidRDefault="00F05CC2" w:rsidP="00F05CC2">
      <w:pPr>
        <w:pStyle w:val="ListParagraph"/>
        <w:numPr>
          <w:ilvl w:val="0"/>
          <w:numId w:val="1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Status atau keterangan pengguna aplikasi sedang online atau tidak </w:t>
      </w:r>
    </w:p>
    <w:p w14:paraId="70970ED6" w14:textId="34F390E9" w:rsidR="00F05CC2" w:rsidRDefault="00F05CC2" w:rsidP="00F05CC2">
      <w:pPr>
        <w:pStyle w:val="ListParagraph"/>
        <w:numPr>
          <w:ilvl w:val="0"/>
          <w:numId w:val="1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Edit,update atau mengubah pengguna</w:t>
      </w:r>
    </w:p>
    <w:p w14:paraId="299009DB" w14:textId="2BFB2CB0" w:rsidR="00F05CC2" w:rsidRDefault="00F05CC2" w:rsidP="00F05CC2">
      <w:pPr>
        <w:pStyle w:val="ListParagraph"/>
        <w:numPr>
          <w:ilvl w:val="0"/>
          <w:numId w:val="1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Menghapus pengguna</w:t>
      </w:r>
    </w:p>
    <w:p w14:paraId="2CBA2338" w14:textId="77777777" w:rsidR="0007731B" w:rsidRDefault="0007731B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br w:type="page"/>
      </w:r>
    </w:p>
    <w:p w14:paraId="5DEE3207" w14:textId="3F1BE8AE" w:rsidR="00F05CC2" w:rsidRDefault="00F05CC2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16" w:name="_Toc15376988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Tambah Pengguna</w:t>
      </w:r>
      <w:bookmarkEnd w:id="16"/>
    </w:p>
    <w:p w14:paraId="45131663" w14:textId="50DF6203" w:rsidR="00F05CC2" w:rsidRDefault="00F05CC2" w:rsidP="00F05CC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3665957D" wp14:editId="5C0898EB">
            <wp:extent cx="6400800" cy="42221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E37C" w14:textId="3083F2EB" w:rsidR="00F05CC2" w:rsidRDefault="00F05CC2" w:rsidP="00F05CC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Username dan password digunakan ketika login (mohon diingat)</w:t>
      </w:r>
    </w:p>
    <w:p w14:paraId="510AF36B" w14:textId="7936436F" w:rsidR="00F05CC2" w:rsidRDefault="00F05CC2" w:rsidP="00F05CC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Nama, alamat, no telp pengguna aplikasi</w:t>
      </w:r>
    </w:p>
    <w:p w14:paraId="31C60511" w14:textId="63742AD5" w:rsidR="00F05CC2" w:rsidRDefault="00F05CC2" w:rsidP="00F05CC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Hak akses yang diberikan sebagai administrator atau pegawai</w:t>
      </w:r>
    </w:p>
    <w:p w14:paraId="7A9C1C32" w14:textId="3F373999" w:rsidR="00F05CC2" w:rsidRDefault="00F05CC2" w:rsidP="00F05CC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Klik simpan untuk menyimpan data</w:t>
      </w:r>
    </w:p>
    <w:p w14:paraId="44A98629" w14:textId="22C2E0F7" w:rsidR="00F05CC2" w:rsidRDefault="00F05CC2" w:rsidP="00F05CC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Dan batal untuk membatalkan</w:t>
      </w:r>
    </w:p>
    <w:p w14:paraId="293D212C" w14:textId="02031350" w:rsidR="00F05CC2" w:rsidRDefault="00F05CC2" w:rsidP="00F05CC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3D6F5B1B" w14:textId="77777777" w:rsidR="0007731B" w:rsidRDefault="0007731B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br w:type="page"/>
      </w:r>
    </w:p>
    <w:p w14:paraId="4B089B22" w14:textId="7BE5E42C" w:rsidR="00221472" w:rsidRDefault="00221472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17" w:name="_Toc15376989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Kategori Barang</w:t>
      </w:r>
      <w:bookmarkEnd w:id="17"/>
    </w:p>
    <w:p w14:paraId="7CC0B02C" w14:textId="7E3F31E5" w:rsidR="00221472" w:rsidRDefault="00221472" w:rsidP="00F05CC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221472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4AFDBB44" wp14:editId="7E6EDDC8">
            <wp:extent cx="640080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224A" w14:textId="6156043E" w:rsidR="00221472" w:rsidRDefault="00221472" w:rsidP="00221472">
      <w:pPr>
        <w:pStyle w:val="ListParagraph"/>
        <w:numPr>
          <w:ilvl w:val="0"/>
          <w:numId w:val="1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Tambah kategori barang</w:t>
      </w:r>
    </w:p>
    <w:p w14:paraId="11FBDD10" w14:textId="031E1AB7" w:rsidR="00221472" w:rsidRDefault="00221472" w:rsidP="00221472">
      <w:pPr>
        <w:pStyle w:val="ListParagraph"/>
        <w:numPr>
          <w:ilvl w:val="0"/>
          <w:numId w:val="1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Edit,update atau mengubah kategori barang</w:t>
      </w:r>
    </w:p>
    <w:p w14:paraId="065C5D59" w14:textId="1BA2BC34" w:rsidR="00221472" w:rsidRDefault="00221472" w:rsidP="00221472">
      <w:pPr>
        <w:pStyle w:val="ListParagraph"/>
        <w:numPr>
          <w:ilvl w:val="0"/>
          <w:numId w:val="1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Menghapus data</w:t>
      </w:r>
    </w:p>
    <w:p w14:paraId="3BEDA0FB" w14:textId="7E3310C2" w:rsidR="00221472" w:rsidRDefault="00221472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18" w:name="_Toc15376990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Satuan Barang</w:t>
      </w:r>
      <w:bookmarkEnd w:id="18"/>
    </w:p>
    <w:p w14:paraId="0816EBAD" w14:textId="45AD23E6" w:rsidR="00221472" w:rsidRDefault="00221472" w:rsidP="0022147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221472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136D72AB" wp14:editId="67D4C560">
            <wp:extent cx="6400800" cy="1713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2E1E" w14:textId="7967CF26" w:rsidR="00221472" w:rsidRDefault="00221472" w:rsidP="00221472">
      <w:pPr>
        <w:pStyle w:val="ListParagraph"/>
        <w:numPr>
          <w:ilvl w:val="0"/>
          <w:numId w:val="14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Tambah satuan barang</w:t>
      </w:r>
    </w:p>
    <w:p w14:paraId="4D45E920" w14:textId="6F7CC5AE" w:rsidR="00221472" w:rsidRDefault="00221472" w:rsidP="00221472">
      <w:pPr>
        <w:pStyle w:val="ListParagraph"/>
        <w:numPr>
          <w:ilvl w:val="0"/>
          <w:numId w:val="14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Edit,update atau mengubah satuan barang</w:t>
      </w:r>
    </w:p>
    <w:p w14:paraId="0E0D46C1" w14:textId="65A8DFDC" w:rsidR="00221472" w:rsidRDefault="00221472" w:rsidP="00221472">
      <w:pPr>
        <w:pStyle w:val="ListParagraph"/>
        <w:numPr>
          <w:ilvl w:val="0"/>
          <w:numId w:val="14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Menghapus sataun barang</w:t>
      </w:r>
    </w:p>
    <w:p w14:paraId="1AA0F8BB" w14:textId="269D896E" w:rsidR="008522D0" w:rsidRDefault="008522D0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br w:type="page"/>
      </w:r>
    </w:p>
    <w:p w14:paraId="04AE0992" w14:textId="32C09711" w:rsidR="008522D0" w:rsidRDefault="008522D0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19" w:name="_Toc15376991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Transaksi</w:t>
      </w:r>
      <w:bookmarkEnd w:id="19"/>
    </w:p>
    <w:p w14:paraId="21702B23" w14:textId="61333BD5" w:rsidR="008522D0" w:rsidRDefault="008522D0" w:rsidP="008522D0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8522D0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78ECEAF9" wp14:editId="33FF38CF">
            <wp:extent cx="2638793" cy="240063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4408" w14:textId="1A4AA853" w:rsidR="008522D0" w:rsidRDefault="008522D0" w:rsidP="008522D0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Transaksi untuk pembelian di toko</w:t>
      </w:r>
    </w:p>
    <w:p w14:paraId="4BED30D4" w14:textId="4FE83614" w:rsidR="008522D0" w:rsidRPr="008522D0" w:rsidRDefault="008522D0" w:rsidP="008522D0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Transaksi untuk pembelian di distributor</w:t>
      </w:r>
    </w:p>
    <w:p w14:paraId="1A6F6D97" w14:textId="3AFC662A" w:rsidR="008522D0" w:rsidRPr="008522D0" w:rsidRDefault="008522D0" w:rsidP="008522D0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Transaksi untuk penjualan partai</w:t>
      </w:r>
    </w:p>
    <w:p w14:paraId="3FCC08E8" w14:textId="0F995296" w:rsidR="008522D0" w:rsidRPr="008522D0" w:rsidRDefault="008522D0" w:rsidP="008522D0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Transaksi untuk penjualan eceran</w:t>
      </w:r>
    </w:p>
    <w:p w14:paraId="3D283E5C" w14:textId="51D67354" w:rsidR="008522D0" w:rsidRDefault="008522D0" w:rsidP="008522D0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Transaksi Lain-lain</w:t>
      </w:r>
    </w:p>
    <w:p w14:paraId="2B13515B" w14:textId="41E0000A" w:rsidR="008522D0" w:rsidRDefault="008522D0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20" w:name="_Toc15376992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Pembelian Toko</w:t>
      </w:r>
      <w:bookmarkEnd w:id="20"/>
    </w:p>
    <w:p w14:paraId="496E57C0" w14:textId="1523F573" w:rsidR="008522D0" w:rsidRDefault="00B42669" w:rsidP="008522D0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B42669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397A2164" wp14:editId="4D5D737A">
            <wp:extent cx="6400800" cy="24657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C89F" w14:textId="5E2BAA14" w:rsidR="00B42669" w:rsidRDefault="00B42669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Tambah Transaksi Pembelian Toko</w:t>
      </w:r>
    </w:p>
    <w:p w14:paraId="202D8F33" w14:textId="0904E48A" w:rsidR="00B42669" w:rsidRDefault="00B42669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Show data 10-100</w:t>
      </w:r>
    </w:p>
    <w:p w14:paraId="25F5497E" w14:textId="1DF001E5" w:rsidR="00B42669" w:rsidRDefault="00B42669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Nomer Transaksi Pembelian toko</w:t>
      </w:r>
    </w:p>
    <w:p w14:paraId="60974635" w14:textId="1875BD0A" w:rsidR="00B42669" w:rsidRDefault="00B42669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Tanggal Transaksi </w:t>
      </w:r>
    </w:p>
    <w:p w14:paraId="77E1749C" w14:textId="05B6ECEB" w:rsidR="00B42669" w:rsidRDefault="00B42669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Tanggal Pelunasan Barang Yang dibeli</w:t>
      </w:r>
    </w:p>
    <w:p w14:paraId="56A3C79D" w14:textId="42C1607A" w:rsidR="00B42669" w:rsidRDefault="00B42669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Suplier barang</w:t>
      </w:r>
    </w:p>
    <w:p w14:paraId="24D3D543" w14:textId="176D14EF" w:rsidR="00B42669" w:rsidRDefault="00B42669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Uang yang telah dibayarkan</w:t>
      </w:r>
    </w:p>
    <w:p w14:paraId="0DDAF51B" w14:textId="3D49755A" w:rsidR="00D27E60" w:rsidRPr="00D27E60" w:rsidRDefault="00B42669" w:rsidP="00D27E60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Sisa </w:t>
      </w:r>
      <w:r w:rsidR="00D27E60"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pembayaran yang harus dibayarkan</w:t>
      </w:r>
    </w:p>
    <w:p w14:paraId="30E5A642" w14:textId="13D14C6A" w:rsidR="00B42669" w:rsidRDefault="00D27E60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Total Harga barang yang harus dibayar</w:t>
      </w:r>
    </w:p>
    <w:p w14:paraId="0C4B9D50" w14:textId="260DF082" w:rsidR="00B42669" w:rsidRDefault="00D27E60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Pengguna aplikasi yang membuat transaksi</w:t>
      </w:r>
    </w:p>
    <w:p w14:paraId="23D2CC7E" w14:textId="022D65DD" w:rsidR="00B42669" w:rsidRPr="00D27E60" w:rsidRDefault="00D27E60" w:rsidP="00D27E60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Pengguna aplikasi yang mengubah transaksi</w:t>
      </w:r>
    </w:p>
    <w:p w14:paraId="10AA9C8E" w14:textId="459DE107" w:rsidR="00B42669" w:rsidRDefault="00D27E60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Mencari Transaksi pada pembelian toko</w:t>
      </w:r>
    </w:p>
    <w:p w14:paraId="342DAA9E" w14:textId="06CFEB16" w:rsidR="00B42669" w:rsidRDefault="00D27E60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Tanggal edit Transaksi</w:t>
      </w:r>
    </w:p>
    <w:p w14:paraId="54A30539" w14:textId="40DEE298" w:rsidR="00B42669" w:rsidRDefault="00D27E60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Edit,Update atau mengubah transaksi</w:t>
      </w:r>
    </w:p>
    <w:p w14:paraId="0D915E7B" w14:textId="3C4CCA2F" w:rsidR="00B42669" w:rsidRPr="00B42669" w:rsidRDefault="002A5448" w:rsidP="00B4266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Menghapus data</w:t>
      </w:r>
    </w:p>
    <w:p w14:paraId="1E4710B7" w14:textId="19EE32F3" w:rsidR="00221472" w:rsidRDefault="002A5448" w:rsidP="002A5448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2A5448"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Jika di klik nomer 14 yaitu Edit,Update atau mengubah transaksi, maka tampilannya seperti gambar dibawah ini</w:t>
      </w:r>
    </w:p>
    <w:p w14:paraId="62256054" w14:textId="4430F100" w:rsidR="002A5448" w:rsidRDefault="002A5448" w:rsidP="002A5448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00783822" wp14:editId="34588D49">
            <wp:extent cx="6400800" cy="23983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71C8" w14:textId="4F97D573" w:rsidR="002A5448" w:rsidRDefault="002A5448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21" w:name="_Toc15376993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Pembelian baru</w:t>
      </w:r>
      <w:bookmarkEnd w:id="21"/>
    </w:p>
    <w:p w14:paraId="0EE4799E" w14:textId="6C9C14DC" w:rsidR="002A5448" w:rsidRDefault="00014065" w:rsidP="002A5448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014065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0A5D0D78" wp14:editId="3379AF79">
            <wp:extent cx="6400800" cy="24930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2473" w14:textId="789C74B1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Nomer transaksi</w:t>
      </w:r>
    </w:p>
    <w:p w14:paraId="2535A689" w14:textId="68745FD9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Button “proses” untuk memproses lebih lanjut transaksi</w:t>
      </w:r>
    </w:p>
    <w:p w14:paraId="2B330DAD" w14:textId="42C278D5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Button “batal” untuk membatalkan transaksi</w:t>
      </w:r>
    </w:p>
    <w:p w14:paraId="39A25DAB" w14:textId="2708A81D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Mencari barang yang telah terdaftar</w:t>
      </w:r>
    </w:p>
    <w:p w14:paraId="1226386E" w14:textId="0931691F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Jumlah barang yang dibeli</w:t>
      </w:r>
    </w:p>
    <w:p w14:paraId="479A84EE" w14:textId="72783C21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Harga satuan barang</w:t>
      </w:r>
    </w:p>
    <w:p w14:paraId="09A7A671" w14:textId="464ADA52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Harga total terisi otomatis dari hasil perkalian harga satuan dengan jumlah barang</w:t>
      </w:r>
    </w:p>
    <w:p w14:paraId="40A6601E" w14:textId="3C4B8328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Menambahkan barang pembelian</w:t>
      </w:r>
    </w:p>
    <w:p w14:paraId="37F376DD" w14:textId="389E1AEA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Harga total dari pembelian barang</w:t>
      </w:r>
    </w:p>
    <w:p w14:paraId="247B670A" w14:textId="2C7FE751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Show data 1-100</w:t>
      </w:r>
    </w:p>
    <w:p w14:paraId="41D9D0F6" w14:textId="6A00A4C6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Edit atau mengubah barang</w:t>
      </w:r>
    </w:p>
    <w:p w14:paraId="35BE235C" w14:textId="1D69166B" w:rsidR="00C11763" w:rsidRDefault="00C11763" w:rsidP="00C11763">
      <w:pPr>
        <w:pStyle w:val="ListParagraph"/>
        <w:numPr>
          <w:ilvl w:val="0"/>
          <w:numId w:val="18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Menghapus barang</w:t>
      </w:r>
    </w:p>
    <w:p w14:paraId="638DD46C" w14:textId="7DD5AFCF" w:rsidR="00C11763" w:rsidRDefault="00C11763" w:rsidP="00C11763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Jika button “proses” diklik maka tampilannya seperti gambar dibawah</w:t>
      </w:r>
    </w:p>
    <w:p w14:paraId="09C68E84" w14:textId="5F7240F4" w:rsidR="00C11763" w:rsidRDefault="00C11763" w:rsidP="00C11763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0AB460BD" wp14:editId="2ACB9725">
            <wp:extent cx="6400800" cy="29006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AAA" w14:textId="21203C4B" w:rsidR="00C11763" w:rsidRDefault="00C11763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22" w:name="_Toc15376994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Memproses transaksi pembelian toko</w:t>
      </w:r>
      <w:bookmarkEnd w:id="22"/>
    </w:p>
    <w:p w14:paraId="3E589651" w14:textId="707DF5CF" w:rsidR="00C11763" w:rsidRDefault="00C11763" w:rsidP="00C11763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C11763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70B55C76" wp14:editId="04A60798">
            <wp:extent cx="6400800" cy="29006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EAC1" w14:textId="7C5F3CB8" w:rsidR="00C11763" w:rsidRDefault="00C11763" w:rsidP="00C11763">
      <w:pPr>
        <w:pStyle w:val="ListParagraph"/>
        <w:numPr>
          <w:ilvl w:val="0"/>
          <w:numId w:val="19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Nomer transaksi (terisi otomatis)</w:t>
      </w:r>
    </w:p>
    <w:p w14:paraId="6CA952D5" w14:textId="2088B2E6" w:rsidR="00C11763" w:rsidRDefault="00C11763" w:rsidP="00C11763">
      <w:pPr>
        <w:pStyle w:val="ListParagraph"/>
        <w:numPr>
          <w:ilvl w:val="0"/>
          <w:numId w:val="19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Tanggal transaksi (terisi otomatis)</w:t>
      </w:r>
    </w:p>
    <w:p w14:paraId="3743D9C0" w14:textId="45FBF66E" w:rsidR="00C11763" w:rsidRDefault="00C11763" w:rsidP="00C11763">
      <w:pPr>
        <w:pStyle w:val="ListParagraph"/>
        <w:numPr>
          <w:ilvl w:val="0"/>
          <w:numId w:val="19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Tanggal pelunasan</w:t>
      </w:r>
    </w:p>
    <w:p w14:paraId="6E29BEBD" w14:textId="7C818DA9" w:rsidR="00C11763" w:rsidRDefault="00C11763" w:rsidP="00C11763">
      <w:pPr>
        <w:pStyle w:val="ListParagraph"/>
        <w:numPr>
          <w:ilvl w:val="0"/>
          <w:numId w:val="19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Supplier yang telah terdaftar</w:t>
      </w:r>
    </w:p>
    <w:p w14:paraId="112483FC" w14:textId="0CE036A0" w:rsidR="00C11763" w:rsidRDefault="00C11763" w:rsidP="00C11763">
      <w:pPr>
        <w:pStyle w:val="ListParagraph"/>
        <w:numPr>
          <w:ilvl w:val="0"/>
          <w:numId w:val="19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Total pembayaran (terisi otomatis)</w:t>
      </w:r>
    </w:p>
    <w:p w14:paraId="109C563E" w14:textId="368F1559" w:rsidR="00C11763" w:rsidRDefault="00C11763" w:rsidP="00C11763">
      <w:pPr>
        <w:pStyle w:val="ListParagraph"/>
        <w:numPr>
          <w:ilvl w:val="0"/>
          <w:numId w:val="19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Pembayaran (uang yang dibayarkan)</w:t>
      </w:r>
    </w:p>
    <w:p w14:paraId="2A32D60B" w14:textId="522A3539" w:rsidR="00C11763" w:rsidRDefault="00C11763" w:rsidP="00C11763">
      <w:pPr>
        <w:pStyle w:val="ListParagraph"/>
        <w:numPr>
          <w:ilvl w:val="0"/>
          <w:numId w:val="19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Sisa/hutang yang belum dibayar</w:t>
      </w:r>
    </w:p>
    <w:p w14:paraId="3848B907" w14:textId="344ECA99" w:rsidR="00C11763" w:rsidRDefault="00C11763" w:rsidP="00C11763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Simpan untuk menyimpan data, batal untuk membatalkan transaksi</w:t>
      </w:r>
    </w:p>
    <w:p w14:paraId="4DBF2AEB" w14:textId="34658CBC" w:rsidR="00C11763" w:rsidRDefault="00C11763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23" w:name="_Toc15376995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Pembelian distributor</w:t>
      </w:r>
      <w:bookmarkEnd w:id="23"/>
    </w:p>
    <w:p w14:paraId="36D4E1E9" w14:textId="4CA567BA" w:rsidR="00C11763" w:rsidRDefault="00C11763" w:rsidP="00C11763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513438FB" wp14:editId="5D98DEBA">
            <wp:extent cx="6400800" cy="22586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2277" w14:textId="18EFC69B" w:rsidR="00C11763" w:rsidRDefault="00C11763" w:rsidP="00C11763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Sama halnya dengan pembelian </w:t>
      </w:r>
      <w:r w:rsidR="00BF037F"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toko</w:t>
      </w:r>
    </w:p>
    <w:p w14:paraId="41A2D7EC" w14:textId="492547F6" w:rsidR="00BF037F" w:rsidRDefault="00BF037F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24" w:name="_Toc15376996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Penjualan Partai</w:t>
      </w:r>
      <w:bookmarkEnd w:id="24"/>
    </w:p>
    <w:p w14:paraId="3646771E" w14:textId="72D61DE9" w:rsidR="00BF037F" w:rsidRDefault="00BF037F" w:rsidP="00C11763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BF037F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4C1973F4" wp14:editId="676A4496">
            <wp:extent cx="6400800" cy="23291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5CC6" w14:textId="3B647F96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Penjualan Baru</w:t>
      </w:r>
    </w:p>
    <w:p w14:paraId="197F6C65" w14:textId="4A6F31FB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Nomer transaksi</w:t>
      </w:r>
    </w:p>
    <w:p w14:paraId="26DD4812" w14:textId="7B78A983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Tanggal transaksi</w:t>
      </w:r>
    </w:p>
    <w:p w14:paraId="5F0BF7BB" w14:textId="3EDF428F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Nama konsumen</w:t>
      </w:r>
    </w:p>
    <w:p w14:paraId="16093700" w14:textId="091B65AE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Total harga yang harus dibayar</w:t>
      </w:r>
    </w:p>
    <w:p w14:paraId="49A18F7D" w14:textId="72B1A446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Pembayaran yang dibayarkan konsumen</w:t>
      </w:r>
    </w:p>
    <w:p w14:paraId="23F80978" w14:textId="1ECC8F7E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Sisa/hutang yang belum dibayar konsumen</w:t>
      </w:r>
    </w:p>
    <w:p w14:paraId="28A98D45" w14:textId="4E2D153E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Yang membuat trasaksi</w:t>
      </w:r>
    </w:p>
    <w:p w14:paraId="3294B7E0" w14:textId="3028CE4D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Yang mengubah data transaksi</w:t>
      </w:r>
    </w:p>
    <w:p w14:paraId="287F28BB" w14:textId="61E9CA0D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Tanggal perubahan</w:t>
      </w:r>
    </w:p>
    <w:p w14:paraId="60F9506D" w14:textId="313C4452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Print kwitansi</w:t>
      </w:r>
    </w:p>
    <w:p w14:paraId="7015C172" w14:textId="01015A1F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Edit/mengubah data transaksi</w:t>
      </w:r>
    </w:p>
    <w:p w14:paraId="2BEB16BA" w14:textId="68F8CC42" w:rsidR="00BF037F" w:rsidRDefault="00BF037F" w:rsidP="00BF037F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Menghapus data</w:t>
      </w:r>
    </w:p>
    <w:p w14:paraId="2BC0ED13" w14:textId="378F2697" w:rsidR="00BF037F" w:rsidRDefault="00BF037F" w:rsidP="00BF037F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Jika di klik print kwitansi akan seperti gambar dibawah ini</w:t>
      </w:r>
    </w:p>
    <w:p w14:paraId="09C84A6C" w14:textId="06287BDC" w:rsidR="00BF037F" w:rsidRDefault="00BF037F" w:rsidP="00BF037F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BF037F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1B102DC5" wp14:editId="1ED2558B">
            <wp:extent cx="6400800" cy="2959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498A" w14:textId="5601A0CF" w:rsidR="00BF037F" w:rsidRDefault="00BF037F" w:rsidP="00BF037F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Klik pojok kanan atas </w:t>
      </w:r>
      <w:r w:rsidR="00044D44"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untuk cetak kwitansi, makan akan tampil seperti ini</w:t>
      </w:r>
    </w:p>
    <w:p w14:paraId="17831C0A" w14:textId="0928D0F0" w:rsidR="00044D44" w:rsidRDefault="00044D44" w:rsidP="00BF037F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1E4A5B5C" wp14:editId="6F221266">
            <wp:extent cx="6400800" cy="23945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40A7" w14:textId="7D78DC56" w:rsidR="00044D44" w:rsidRDefault="00044D44" w:rsidP="00BF037F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Klik button print</w:t>
      </w:r>
    </w:p>
    <w:p w14:paraId="20A9DD75" w14:textId="0415CF9C" w:rsidR="00044D44" w:rsidRDefault="00973422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25" w:name="_Toc15376997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Penjualan baru</w:t>
      </w:r>
      <w:bookmarkEnd w:id="25"/>
    </w:p>
    <w:p w14:paraId="53CA347D" w14:textId="488D1FA2" w:rsidR="00973422" w:rsidRDefault="00973422" w:rsidP="00BF037F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973422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4BB8485B" wp14:editId="013E27E5">
            <wp:extent cx="6400800" cy="254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6078" w14:textId="366B212F" w:rsidR="00973422" w:rsidRDefault="00973422" w:rsidP="00973422">
      <w:pPr>
        <w:pStyle w:val="ListParagraph"/>
        <w:numPr>
          <w:ilvl w:val="0"/>
          <w:numId w:val="2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Nomer transaksi</w:t>
      </w:r>
    </w:p>
    <w:p w14:paraId="46E4D733" w14:textId="32249C1D" w:rsidR="00973422" w:rsidRDefault="00973422" w:rsidP="00973422">
      <w:pPr>
        <w:pStyle w:val="ListParagraph"/>
        <w:numPr>
          <w:ilvl w:val="0"/>
          <w:numId w:val="2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Proses transaksi</w:t>
      </w:r>
    </w:p>
    <w:p w14:paraId="4185C13A" w14:textId="588C5CF1" w:rsidR="00973422" w:rsidRDefault="00973422" w:rsidP="00973422">
      <w:pPr>
        <w:pStyle w:val="ListParagraph"/>
        <w:numPr>
          <w:ilvl w:val="0"/>
          <w:numId w:val="2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Batalkan transaksi</w:t>
      </w:r>
    </w:p>
    <w:p w14:paraId="1BD6650A" w14:textId="3F8BF7AD" w:rsidR="00973422" w:rsidRDefault="00973422" w:rsidP="00973422">
      <w:pPr>
        <w:pStyle w:val="ListParagraph"/>
        <w:numPr>
          <w:ilvl w:val="0"/>
          <w:numId w:val="2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Pilih gudang keberadaan dan ketersediaan barang(toko/distributor)</w:t>
      </w:r>
    </w:p>
    <w:p w14:paraId="77A990AB" w14:textId="3EF757DE" w:rsidR="00973422" w:rsidRDefault="00973422" w:rsidP="00973422">
      <w:pPr>
        <w:pStyle w:val="ListParagraph"/>
        <w:numPr>
          <w:ilvl w:val="0"/>
          <w:numId w:val="2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Cari barang </w:t>
      </w:r>
    </w:p>
    <w:p w14:paraId="31F2C195" w14:textId="5287BDDE" w:rsidR="00973422" w:rsidRDefault="00973422" w:rsidP="00973422">
      <w:pPr>
        <w:pStyle w:val="ListParagraph"/>
        <w:numPr>
          <w:ilvl w:val="0"/>
          <w:numId w:val="2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Jumlah barang</w:t>
      </w:r>
    </w:p>
    <w:p w14:paraId="3C8BDB58" w14:textId="095A2C54" w:rsidR="00973422" w:rsidRDefault="00973422" w:rsidP="00973422">
      <w:pPr>
        <w:pStyle w:val="ListParagraph"/>
        <w:numPr>
          <w:ilvl w:val="0"/>
          <w:numId w:val="2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Harga satuan barang</w:t>
      </w:r>
    </w:p>
    <w:p w14:paraId="63633BB9" w14:textId="51871450" w:rsidR="00973422" w:rsidRDefault="00973422" w:rsidP="00973422">
      <w:pPr>
        <w:pStyle w:val="ListParagraph"/>
        <w:numPr>
          <w:ilvl w:val="0"/>
          <w:numId w:val="2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Harga total barang</w:t>
      </w:r>
    </w:p>
    <w:p w14:paraId="462325B1" w14:textId="59AE2966" w:rsidR="00973422" w:rsidRDefault="00973422" w:rsidP="00973422">
      <w:pPr>
        <w:pStyle w:val="ListParagraph"/>
        <w:numPr>
          <w:ilvl w:val="0"/>
          <w:numId w:val="2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Harga total semua barang yang dibeli</w:t>
      </w:r>
    </w:p>
    <w:p w14:paraId="097721F9" w14:textId="5BA8EF1A" w:rsidR="00973422" w:rsidRDefault="00973422" w:rsidP="00973422">
      <w:pPr>
        <w:pStyle w:val="ListParagraph"/>
        <w:numPr>
          <w:ilvl w:val="0"/>
          <w:numId w:val="2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Edit atau ubah barang</w:t>
      </w:r>
    </w:p>
    <w:p w14:paraId="7AE9AE9B" w14:textId="143D2CF8" w:rsidR="00973422" w:rsidRDefault="00973422" w:rsidP="00973422">
      <w:pPr>
        <w:pStyle w:val="ListParagraph"/>
        <w:numPr>
          <w:ilvl w:val="0"/>
          <w:numId w:val="21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Hapus barang</w:t>
      </w:r>
    </w:p>
    <w:p w14:paraId="09F2D9F3" w14:textId="4E1C726D" w:rsidR="00973422" w:rsidRDefault="00973422" w:rsidP="009734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Klik proses untuk melanjutkan transaksi</w:t>
      </w:r>
    </w:p>
    <w:p w14:paraId="345EA055" w14:textId="4A90151A" w:rsidR="00973422" w:rsidRDefault="00973422" w:rsidP="009734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lastRenderedPageBreak/>
        <w:drawing>
          <wp:inline distT="0" distB="0" distL="0" distR="0" wp14:anchorId="6A373C2C" wp14:editId="01D103EC">
            <wp:extent cx="6400800" cy="31311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7246" w14:textId="12D9563F" w:rsidR="00973422" w:rsidRDefault="00973422" w:rsidP="009734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Cari pembeli yang terdaftar di aplikasi</w:t>
      </w:r>
    </w:p>
    <w:p w14:paraId="36CE6330" w14:textId="67939EA0" w:rsidR="00973422" w:rsidRDefault="00973422" w:rsidP="009734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Klik simpan untuk menyimpan data transaksi</w:t>
      </w:r>
    </w:p>
    <w:p w14:paraId="2539535E" w14:textId="4A54A1AB" w:rsidR="00973422" w:rsidRDefault="00973422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26" w:name="_Toc15376998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Penjualan Eceran</w:t>
      </w:r>
      <w:bookmarkEnd w:id="26"/>
    </w:p>
    <w:p w14:paraId="2BCAEEF2" w14:textId="533755D4" w:rsidR="00973422" w:rsidRDefault="00973422" w:rsidP="009734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14E7E415" wp14:editId="0462893B">
            <wp:extent cx="6400800" cy="23615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D44E" w14:textId="77777777" w:rsidR="00973422" w:rsidRDefault="00973422" w:rsidP="009734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Sama halnya dengan penjualan eceran, namun bedanya hanya pada nama pembeli,</w:t>
      </w:r>
    </w:p>
    <w:p w14:paraId="0897FA24" w14:textId="77777777" w:rsidR="00973422" w:rsidRDefault="00973422" w:rsidP="009734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Nama pembeli tanpa perlu dijadilan langganan terlebih dahulu</w:t>
      </w:r>
    </w:p>
    <w:p w14:paraId="1C116958" w14:textId="77777777" w:rsidR="00973422" w:rsidRDefault="00973422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27" w:name="_Toc15376999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Transaksi Lain-lain</w:t>
      </w:r>
      <w:bookmarkEnd w:id="27"/>
    </w:p>
    <w:p w14:paraId="7BBA620B" w14:textId="77777777" w:rsidR="00973422" w:rsidRDefault="00973422" w:rsidP="009734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22EC96F5" wp14:editId="0D3A6488">
            <wp:extent cx="6400800" cy="2520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2832" w14:textId="77777777" w:rsidR="00973422" w:rsidRDefault="00973422" w:rsidP="009734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Misalnya untuk gaji karyawan</w:t>
      </w:r>
    </w:p>
    <w:p w14:paraId="0B36EB72" w14:textId="77777777" w:rsidR="00973422" w:rsidRDefault="00973422" w:rsidP="009734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Bayar tagihan listrik atau lainnya</w:t>
      </w:r>
    </w:p>
    <w:p w14:paraId="0CE4851A" w14:textId="409F57E9" w:rsidR="00973422" w:rsidRDefault="00A1240E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28" w:name="_Toc15377000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Laporan</w:t>
      </w:r>
      <w:bookmarkEnd w:id="28"/>
    </w:p>
    <w:p w14:paraId="3BFC66E7" w14:textId="08C786F3" w:rsidR="00A1240E" w:rsidRDefault="009B1222" w:rsidP="009734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9B1222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3FDFA2CC" wp14:editId="017536E4">
            <wp:extent cx="2667372" cy="193384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BBA4" w14:textId="62A787EC" w:rsidR="009B1222" w:rsidRDefault="009B1222" w:rsidP="009B1222">
      <w:pPr>
        <w:pStyle w:val="ListParagraph"/>
        <w:numPr>
          <w:ilvl w:val="0"/>
          <w:numId w:val="2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Laporan penjualan</w:t>
      </w:r>
    </w:p>
    <w:p w14:paraId="50165BAC" w14:textId="453297BE" w:rsidR="009B1222" w:rsidRDefault="009B1222" w:rsidP="009B1222">
      <w:pPr>
        <w:pStyle w:val="ListParagraph"/>
        <w:numPr>
          <w:ilvl w:val="0"/>
          <w:numId w:val="2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Laporan pembelian</w:t>
      </w:r>
    </w:p>
    <w:p w14:paraId="40F41D01" w14:textId="3D898465" w:rsidR="009B1222" w:rsidRDefault="009B1222" w:rsidP="009B1222">
      <w:pPr>
        <w:pStyle w:val="ListParagraph"/>
        <w:numPr>
          <w:ilvl w:val="0"/>
          <w:numId w:val="2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Laporan transaksi lainnya</w:t>
      </w:r>
    </w:p>
    <w:p w14:paraId="5FA8FACB" w14:textId="627BDFA4" w:rsidR="009B1222" w:rsidRDefault="009B1222" w:rsidP="009B1222">
      <w:pPr>
        <w:pStyle w:val="ListParagraph"/>
        <w:numPr>
          <w:ilvl w:val="0"/>
          <w:numId w:val="22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Laporan laba dan rugi</w:t>
      </w:r>
    </w:p>
    <w:p w14:paraId="453F7DAE" w14:textId="34A4F53F" w:rsidR="009B1222" w:rsidRDefault="009B1222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29" w:name="_Toc15377001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Laporan penjualan</w:t>
      </w:r>
      <w:bookmarkEnd w:id="29"/>
    </w:p>
    <w:p w14:paraId="376149DA" w14:textId="4F3C9B5D" w:rsidR="009B1222" w:rsidRDefault="009B1222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597E531E" wp14:editId="19B1A611">
            <wp:extent cx="6400800" cy="26238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19AC" w14:textId="233A1ABD" w:rsidR="009B1222" w:rsidRDefault="009B1222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Dalam waktu tertentu</w:t>
      </w:r>
    </w:p>
    <w:p w14:paraId="07207EF5" w14:textId="2CEFEC33" w:rsidR="009B1222" w:rsidRDefault="009B1222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Misalkan hari ini</w:t>
      </w:r>
    </w:p>
    <w:p w14:paraId="0B452038" w14:textId="772333E5" w:rsidR="009B1222" w:rsidRDefault="009B1222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0F0D7CA0" wp14:editId="0AD060EE">
            <wp:extent cx="6400800" cy="32213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C331" w14:textId="757598AC" w:rsidR="009B1222" w:rsidRDefault="009B1222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Laporan dapat di print atau di export ke excel</w:t>
      </w:r>
    </w:p>
    <w:p w14:paraId="3B6EFCF7" w14:textId="21B2B6A6" w:rsidR="009B1222" w:rsidRDefault="009B1222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30" w:name="_Toc15377002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Laporan Pembelian</w:t>
      </w:r>
      <w:bookmarkEnd w:id="30"/>
    </w:p>
    <w:p w14:paraId="6015C21D" w14:textId="28EEFCCF" w:rsidR="009B1222" w:rsidRDefault="009B1222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050902FA" wp14:editId="6BE77135">
            <wp:extent cx="6400800" cy="3130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D9E6" w14:textId="77777777" w:rsidR="009B1222" w:rsidRDefault="009B1222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Laporan pembelian di toko/distributor dalam waktu tertentu</w:t>
      </w:r>
    </w:p>
    <w:p w14:paraId="34C294D1" w14:textId="77777777" w:rsidR="009B1222" w:rsidRDefault="009B1222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31" w:name="_Toc15377003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Laporan Transaksi Lain</w:t>
      </w:r>
      <w:bookmarkEnd w:id="31"/>
    </w:p>
    <w:p w14:paraId="0FE3F47E" w14:textId="77777777" w:rsidR="009B1222" w:rsidRDefault="009B1222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Misalkan laporan hari ini</w:t>
      </w:r>
    </w:p>
    <w:p w14:paraId="1E02DC6C" w14:textId="77777777" w:rsidR="009B1222" w:rsidRDefault="009B1222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7C2F47F6" wp14:editId="48309C24">
            <wp:extent cx="6400800" cy="33286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D34" w14:textId="77777777" w:rsidR="009B1222" w:rsidRDefault="009B1222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775FAD49" w14:textId="77777777" w:rsidR="009B1222" w:rsidRDefault="009B1222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32" w:name="_Toc15377004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Laporan Laba rugi</w:t>
      </w:r>
      <w:bookmarkEnd w:id="32"/>
    </w:p>
    <w:p w14:paraId="4EB19BEA" w14:textId="77777777" w:rsidR="00D96C8E" w:rsidRDefault="00D96C8E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noProof/>
        </w:rPr>
        <w:drawing>
          <wp:inline distT="0" distB="0" distL="0" distR="0" wp14:anchorId="18D9DED6" wp14:editId="39DC6436">
            <wp:extent cx="6400800" cy="34613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5565" w14:textId="77777777" w:rsidR="00D96C8E" w:rsidRDefault="00D96C8E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Laporan dihitung setiap bulan</w:t>
      </w:r>
    </w:p>
    <w:p w14:paraId="4796208C" w14:textId="77777777" w:rsidR="00D96C8E" w:rsidRDefault="00D96C8E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Dapat diprint atau diexport ke excel</w:t>
      </w:r>
    </w:p>
    <w:p w14:paraId="5D6D084D" w14:textId="77777777" w:rsidR="00D96C8E" w:rsidRDefault="00D96C8E" w:rsidP="0007731B">
      <w:pPr>
        <w:pStyle w:val="Heading2"/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bookmarkStart w:id="33" w:name="_Toc15377005"/>
      <w:r>
        <w:rPr>
          <w:rFonts w:ascii="Times New Roman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Pengaturan</w:t>
      </w:r>
      <w:bookmarkEnd w:id="33"/>
    </w:p>
    <w:p w14:paraId="4D4809D9" w14:textId="77777777" w:rsidR="00D96C8E" w:rsidRDefault="00D96C8E" w:rsidP="009B1222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 w:rsidRPr="00D96C8E">
        <w:rPr>
          <w:rFonts w:ascii="Times New Roman" w:eastAsiaTheme="majorEastAsia" w:hAnsi="Times New Roman" w:cs="Times New Roman"/>
          <w:noProof/>
          <w:spacing w:val="5"/>
          <w:kern w:val="28"/>
          <w:sz w:val="24"/>
          <w:szCs w:val="24"/>
          <w:lang w:val="id-ID"/>
          <w14:ligatures w14:val="standardContextual"/>
          <w14:cntxtAlts/>
        </w:rPr>
        <w:drawing>
          <wp:inline distT="0" distB="0" distL="0" distR="0" wp14:anchorId="62707F4C" wp14:editId="3323DA62">
            <wp:extent cx="6400800" cy="34912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A93" w14:textId="77777777" w:rsidR="00D96C8E" w:rsidRDefault="00D96C8E" w:rsidP="00D96C8E">
      <w:pPr>
        <w:pStyle w:val="ListParagraph"/>
        <w:numPr>
          <w:ilvl w:val="0"/>
          <w:numId w:val="2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lastRenderedPageBreak/>
        <w:t>Persen pajak transaksi</w:t>
      </w:r>
    </w:p>
    <w:p w14:paraId="6E38E2F4" w14:textId="77777777" w:rsidR="00D96C8E" w:rsidRDefault="00D96C8E" w:rsidP="00D96C8E">
      <w:pPr>
        <w:pStyle w:val="ListParagraph"/>
        <w:numPr>
          <w:ilvl w:val="0"/>
          <w:numId w:val="2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Backup database, mengantisipasi kehilangan database</w:t>
      </w:r>
    </w:p>
    <w:p w14:paraId="73656318" w14:textId="3DF31F96" w:rsidR="009B1222" w:rsidRPr="00D96C8E" w:rsidRDefault="00D96C8E" w:rsidP="00D96C8E">
      <w:pPr>
        <w:pStyle w:val="ListParagraph"/>
        <w:numPr>
          <w:ilvl w:val="0"/>
          <w:numId w:val="23"/>
        </w:num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Mengupdate database jika ada database yang terbaru, fotmat database (namadatabase</w:t>
      </w:r>
      <w:r w:rsidRPr="00D96C8E"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highlight w:val="red"/>
          <w:lang w:val="id-ID"/>
          <w14:ligatures w14:val="standardContextual"/>
          <w14:cntxtAlts/>
        </w:rPr>
        <w:t>.sql</w:t>
      </w:r>
      <w: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>)</w:t>
      </w:r>
      <w:r w:rsidR="009B1222" w:rsidRPr="00D96C8E"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  <w:t xml:space="preserve">  </w:t>
      </w:r>
    </w:p>
    <w:p w14:paraId="01399402" w14:textId="158C1446" w:rsidR="00BF037F" w:rsidRDefault="00BF037F" w:rsidP="00C11763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39F282FE" w14:textId="77777777" w:rsidR="00D96C8E" w:rsidRPr="00C11763" w:rsidRDefault="00D96C8E" w:rsidP="00C11763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p w14:paraId="0CF19667" w14:textId="5CF75F5B" w:rsidR="002101D9" w:rsidRPr="002101D9" w:rsidRDefault="002101D9" w:rsidP="002101D9">
      <w:pPr>
        <w:rPr>
          <w:rFonts w:ascii="Times New Roman" w:eastAsiaTheme="majorEastAsia" w:hAnsi="Times New Roman" w:cs="Times New Roman"/>
          <w:spacing w:val="5"/>
          <w:kern w:val="28"/>
          <w:sz w:val="24"/>
          <w:szCs w:val="24"/>
          <w:lang w:val="id-ID"/>
          <w14:ligatures w14:val="standardContextual"/>
          <w14:cntxtAlts/>
        </w:rPr>
      </w:pPr>
    </w:p>
    <w:sectPr w:rsidR="002101D9" w:rsidRPr="002101D9">
      <w:footerReference w:type="even" r:id="rId65"/>
      <w:footerReference w:type="default" r:id="rId66"/>
      <w:pgSz w:w="12240" w:h="15840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D32837" w14:textId="77777777" w:rsidR="00AE376C" w:rsidRDefault="00AE376C">
      <w:pPr>
        <w:spacing w:after="0" w:line="240" w:lineRule="auto"/>
      </w:pPr>
      <w:r>
        <w:separator/>
      </w:r>
    </w:p>
  </w:endnote>
  <w:endnote w:type="continuationSeparator" w:id="0">
    <w:p w14:paraId="22F1EDC1" w14:textId="77777777" w:rsidR="00AE376C" w:rsidRDefault="00AE3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2BE7ED" w14:textId="77777777" w:rsidR="002A67E7" w:rsidRDefault="002A67E7">
    <w:pPr>
      <w:jc w:val="right"/>
    </w:pPr>
  </w:p>
  <w:p w14:paraId="6E6D5094" w14:textId="77777777" w:rsidR="002A67E7" w:rsidRDefault="002A67E7" w:rsidP="009823B0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272063" w:themeColor="accent3"/>
      </w:rPr>
      <w:sym w:font="Wingdings 2" w:char="F097"/>
    </w:r>
  </w:p>
  <w:p w14:paraId="72B923AA" w14:textId="77777777" w:rsidR="002A67E7" w:rsidRDefault="002A67E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996297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8BB0F17" w14:textId="67F16749" w:rsidR="002A67E7" w:rsidRPr="002A67E7" w:rsidRDefault="002A67E7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  <w:lang w:val="id-ID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  <w:lang w:val="id-ID"/>
          </w:rPr>
          <w:t>Cv Citra Tani</w:t>
        </w:r>
      </w:p>
    </w:sdtContent>
  </w:sdt>
  <w:p w14:paraId="79FE1A24" w14:textId="77777777" w:rsidR="002A67E7" w:rsidRDefault="002A67E7" w:rsidP="005D12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2A1862" w14:textId="77777777" w:rsidR="00AE376C" w:rsidRDefault="00AE376C">
      <w:pPr>
        <w:spacing w:after="0" w:line="240" w:lineRule="auto"/>
      </w:pPr>
      <w:r>
        <w:separator/>
      </w:r>
    </w:p>
  </w:footnote>
  <w:footnote w:type="continuationSeparator" w:id="0">
    <w:p w14:paraId="77808C72" w14:textId="77777777" w:rsidR="00AE376C" w:rsidRDefault="00AE37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77FDA"/>
    <w:multiLevelType w:val="hybridMultilevel"/>
    <w:tmpl w:val="C4300F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6034C"/>
    <w:multiLevelType w:val="hybridMultilevel"/>
    <w:tmpl w:val="173822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5421D"/>
    <w:multiLevelType w:val="hybridMultilevel"/>
    <w:tmpl w:val="603423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C7DF0"/>
    <w:multiLevelType w:val="hybridMultilevel"/>
    <w:tmpl w:val="0C2649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84F79"/>
    <w:multiLevelType w:val="hybridMultilevel"/>
    <w:tmpl w:val="0F28C2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5A59AA"/>
    <w:multiLevelType w:val="hybridMultilevel"/>
    <w:tmpl w:val="60E48C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A18CB"/>
    <w:multiLevelType w:val="hybridMultilevel"/>
    <w:tmpl w:val="34BA2A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16C74"/>
    <w:multiLevelType w:val="hybridMultilevel"/>
    <w:tmpl w:val="79923C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9677EB"/>
    <w:multiLevelType w:val="hybridMultilevel"/>
    <w:tmpl w:val="97CC04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F95C94"/>
    <w:multiLevelType w:val="hybridMultilevel"/>
    <w:tmpl w:val="2F4605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A6BB9"/>
    <w:multiLevelType w:val="hybridMultilevel"/>
    <w:tmpl w:val="CDBC3A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56535C"/>
    <w:multiLevelType w:val="hybridMultilevel"/>
    <w:tmpl w:val="B7FE44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B03507"/>
    <w:multiLevelType w:val="hybridMultilevel"/>
    <w:tmpl w:val="60E48C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7A7589"/>
    <w:multiLevelType w:val="hybridMultilevel"/>
    <w:tmpl w:val="3A3442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45FBF"/>
    <w:multiLevelType w:val="hybridMultilevel"/>
    <w:tmpl w:val="8E1685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6C2157"/>
    <w:multiLevelType w:val="hybridMultilevel"/>
    <w:tmpl w:val="A99A27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602677"/>
    <w:multiLevelType w:val="hybridMultilevel"/>
    <w:tmpl w:val="940C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240508"/>
    <w:multiLevelType w:val="hybridMultilevel"/>
    <w:tmpl w:val="DB78197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496D38"/>
    <w:multiLevelType w:val="hybridMultilevel"/>
    <w:tmpl w:val="E18081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0371A"/>
    <w:multiLevelType w:val="hybridMultilevel"/>
    <w:tmpl w:val="8D5227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BD74E8"/>
    <w:multiLevelType w:val="hybridMultilevel"/>
    <w:tmpl w:val="662285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4D562B"/>
    <w:multiLevelType w:val="hybridMultilevel"/>
    <w:tmpl w:val="EE9445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A8141C"/>
    <w:multiLevelType w:val="hybridMultilevel"/>
    <w:tmpl w:val="1C5091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2"/>
  </w:num>
  <w:num w:numId="3">
    <w:abstractNumId w:val="2"/>
  </w:num>
  <w:num w:numId="4">
    <w:abstractNumId w:val="18"/>
  </w:num>
  <w:num w:numId="5">
    <w:abstractNumId w:val="13"/>
  </w:num>
  <w:num w:numId="6">
    <w:abstractNumId w:val="10"/>
  </w:num>
  <w:num w:numId="7">
    <w:abstractNumId w:val="0"/>
  </w:num>
  <w:num w:numId="8">
    <w:abstractNumId w:val="3"/>
  </w:num>
  <w:num w:numId="9">
    <w:abstractNumId w:val="14"/>
  </w:num>
  <w:num w:numId="10">
    <w:abstractNumId w:val="16"/>
  </w:num>
  <w:num w:numId="11">
    <w:abstractNumId w:val="4"/>
  </w:num>
  <w:num w:numId="12">
    <w:abstractNumId w:val="17"/>
  </w:num>
  <w:num w:numId="13">
    <w:abstractNumId w:val="5"/>
  </w:num>
  <w:num w:numId="14">
    <w:abstractNumId w:val="12"/>
  </w:num>
  <w:num w:numId="15">
    <w:abstractNumId w:val="19"/>
  </w:num>
  <w:num w:numId="16">
    <w:abstractNumId w:val="20"/>
  </w:num>
  <w:num w:numId="17">
    <w:abstractNumId w:val="6"/>
  </w:num>
  <w:num w:numId="18">
    <w:abstractNumId w:val="1"/>
  </w:num>
  <w:num w:numId="19">
    <w:abstractNumId w:val="21"/>
  </w:num>
  <w:num w:numId="20">
    <w:abstractNumId w:val="7"/>
  </w:num>
  <w:num w:numId="21">
    <w:abstractNumId w:val="8"/>
  </w:num>
  <w:num w:numId="22">
    <w:abstractNumId w:val="9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7BD"/>
    <w:rsid w:val="00014065"/>
    <w:rsid w:val="00044D44"/>
    <w:rsid w:val="0007731B"/>
    <w:rsid w:val="00150982"/>
    <w:rsid w:val="0015129E"/>
    <w:rsid w:val="00153A14"/>
    <w:rsid w:val="00172D10"/>
    <w:rsid w:val="00182EC7"/>
    <w:rsid w:val="001A2155"/>
    <w:rsid w:val="001C62C8"/>
    <w:rsid w:val="002101D9"/>
    <w:rsid w:val="00221472"/>
    <w:rsid w:val="00260E5B"/>
    <w:rsid w:val="002A2E02"/>
    <w:rsid w:val="002A5448"/>
    <w:rsid w:val="002A67E7"/>
    <w:rsid w:val="00374C02"/>
    <w:rsid w:val="003C31FB"/>
    <w:rsid w:val="00402A3D"/>
    <w:rsid w:val="00426F60"/>
    <w:rsid w:val="004751DC"/>
    <w:rsid w:val="00495D29"/>
    <w:rsid w:val="004F53E9"/>
    <w:rsid w:val="005D120C"/>
    <w:rsid w:val="00606486"/>
    <w:rsid w:val="00675564"/>
    <w:rsid w:val="00732598"/>
    <w:rsid w:val="00755341"/>
    <w:rsid w:val="00845431"/>
    <w:rsid w:val="008522D0"/>
    <w:rsid w:val="008A25CD"/>
    <w:rsid w:val="00901939"/>
    <w:rsid w:val="0096164A"/>
    <w:rsid w:val="00973422"/>
    <w:rsid w:val="00981EB5"/>
    <w:rsid w:val="009823B0"/>
    <w:rsid w:val="009B1222"/>
    <w:rsid w:val="009C77BD"/>
    <w:rsid w:val="009D6CE9"/>
    <w:rsid w:val="00A1240E"/>
    <w:rsid w:val="00A272E4"/>
    <w:rsid w:val="00AE376C"/>
    <w:rsid w:val="00B42669"/>
    <w:rsid w:val="00B76B9C"/>
    <w:rsid w:val="00B903A7"/>
    <w:rsid w:val="00BF037F"/>
    <w:rsid w:val="00C11763"/>
    <w:rsid w:val="00C54E34"/>
    <w:rsid w:val="00D27E60"/>
    <w:rsid w:val="00D96C8E"/>
    <w:rsid w:val="00EF55A3"/>
    <w:rsid w:val="00F05CC2"/>
    <w:rsid w:val="00FD2FA9"/>
    <w:rsid w:val="00FF19A3"/>
    <w:rsid w:val="00FF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5D8C2E"/>
  <w15:docId w15:val="{AF89C1B4-EC8F-432E-A8CB-203EC1C89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3E9"/>
    <w:pPr>
      <w:keepNext/>
      <w:keepLines/>
      <w:shd w:val="clear" w:color="auto" w:fill="3F1D5A" w:themeFill="accent1"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FFFFFF" w:themeColor="background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B9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F3642C" w:themeColor="text2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F3642C" w:themeColor="text2"/>
      <w:sz w:val="2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3E9"/>
    <w:rPr>
      <w:rFonts w:asciiTheme="majorHAnsi" w:eastAsiaTheme="majorEastAsia" w:hAnsiTheme="majorHAnsi" w:cstheme="majorBidi"/>
      <w:bCs/>
      <w:color w:val="FFFFFF" w:themeColor="background1"/>
      <w:sz w:val="28"/>
      <w:szCs w:val="32"/>
      <w:shd w:val="clear" w:color="auto" w:fill="3F1D5A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76B9C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Title">
    <w:name w:val="Title"/>
    <w:basedOn w:val="Normal"/>
    <w:next w:val="Normal"/>
    <w:link w:val="TitleChar"/>
    <w:uiPriority w:val="10"/>
    <w:qFormat/>
    <w:rsid w:val="008A25CD"/>
    <w:pP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F3642C" w:themeColor="text2"/>
      <w:spacing w:val="5"/>
      <w:kern w:val="28"/>
      <w:sz w:val="44"/>
      <w:szCs w:val="56"/>
      <w14:ligatures w14:val="standardContextual"/>
      <w14:cntxtAlts/>
    </w:rPr>
  </w:style>
  <w:style w:type="character" w:customStyle="1" w:styleId="TitleChar">
    <w:name w:val="Title Char"/>
    <w:basedOn w:val="DefaultParagraphFont"/>
    <w:link w:val="Title"/>
    <w:uiPriority w:val="10"/>
    <w:rsid w:val="008A25CD"/>
    <w:rPr>
      <w:rFonts w:asciiTheme="majorHAnsi" w:eastAsiaTheme="majorEastAsia" w:hAnsiTheme="majorHAnsi" w:cstheme="majorBidi"/>
      <w:b/>
      <w:color w:val="F3642C" w:themeColor="text2"/>
      <w:spacing w:val="5"/>
      <w:kern w:val="28"/>
      <w:sz w:val="44"/>
      <w:szCs w:val="56"/>
      <w14:ligatures w14:val="standardContextual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B76B9C"/>
    <w:pPr>
      <w:numPr>
        <w:ilvl w:val="1"/>
      </w:numPr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76B9C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F3642C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36" w:space="8" w:color="3F1D5A" w:themeColor="accent1"/>
        <w:left w:val="single" w:sz="36" w:space="8" w:color="3F1D5A" w:themeColor="accent1"/>
        <w:bottom w:val="single" w:sz="36" w:space="8" w:color="3F1D5A" w:themeColor="accent1"/>
        <w:right w:val="single" w:sz="36" w:space="8" w:color="3F1D5A" w:themeColor="accent1"/>
      </w:pBdr>
      <w:shd w:val="clear" w:color="auto" w:fill="3F1D5A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:lang w:bidi="hi-IN"/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3F1D5A" w:themeFill="accent1"/>
      <w:lang w:bidi="hi-IN"/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auto"/>
    </w:rPr>
  </w:style>
  <w:style w:type="character" w:styleId="SubtleReference">
    <w:name w:val="Subtle Reference"/>
    <w:basedOn w:val="DefaultParagraphFont"/>
    <w:uiPriority w:val="31"/>
    <w:qFormat/>
    <w:rPr>
      <w:smallCaps/>
      <w:color w:val="auto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1">
    <w:name w:val="Style1"/>
    <w:basedOn w:val="Title"/>
    <w:link w:val="Style1Char"/>
    <w:qFormat/>
    <w:rsid w:val="002A2E02"/>
    <w:pPr>
      <w:framePr w:hSpace="187" w:wrap="around" w:vAnchor="page" w:hAnchor="margin" w:xAlign="center" w:y="4942"/>
      <w:jc w:val="center"/>
    </w:pPr>
    <w:rPr>
      <w:b w:val="0"/>
    </w:rPr>
  </w:style>
  <w:style w:type="character" w:customStyle="1" w:styleId="Style1Char">
    <w:name w:val="Style1 Char"/>
    <w:basedOn w:val="TitleChar"/>
    <w:link w:val="Style1"/>
    <w:rsid w:val="002A2E02"/>
    <w:rPr>
      <w:rFonts w:asciiTheme="majorHAnsi" w:eastAsiaTheme="majorEastAsia" w:hAnsiTheme="majorHAnsi" w:cstheme="majorBidi"/>
      <w:b w:val="0"/>
      <w:color w:val="F3642C" w:themeColor="text2"/>
      <w:spacing w:val="5"/>
      <w:kern w:val="28"/>
      <w:sz w:val="60"/>
      <w:szCs w:val="56"/>
      <w14:ligatures w14:val="standardContextual"/>
      <w14:cntxtAlts/>
    </w:rPr>
  </w:style>
  <w:style w:type="paragraph" w:styleId="TOC1">
    <w:name w:val="toc 1"/>
    <w:basedOn w:val="Normal"/>
    <w:next w:val="Normal"/>
    <w:autoRedefine/>
    <w:uiPriority w:val="39"/>
    <w:unhideWhenUsed/>
    <w:rsid w:val="001509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0982"/>
    <w:rPr>
      <w:color w:val="F3642C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5098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0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10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Report%20(Executive%20design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5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6C606-4BAD-408D-9E48-318C59DC6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(Executive design).dotx</Template>
  <TotalTime>415</TotalTime>
  <Pages>26</Pages>
  <Words>1408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agiel asy'ari</cp:lastModifiedBy>
  <cp:revision>15</cp:revision>
  <cp:lastPrinted>2009-08-05T20:41:00Z</cp:lastPrinted>
  <dcterms:created xsi:type="dcterms:W3CDTF">2019-07-19T09:49:00Z</dcterms:created>
  <dcterms:modified xsi:type="dcterms:W3CDTF">2019-07-30T05:04:00Z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